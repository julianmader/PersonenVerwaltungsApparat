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EEE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0998B198" wp14:editId="51EA2236">
            <wp:extent cx="5760720" cy="38328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18E14503" wp14:editId="27782734">
            <wp:extent cx="5760720" cy="416814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03B25540" wp14:editId="5CFECBCC">
            <wp:extent cx="5760720" cy="417068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1AA6B358" wp14:editId="77E0DCA7">
            <wp:extent cx="5760720" cy="4037965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14C3A595" wp14:editId="1EBD172A">
            <wp:extent cx="5760720" cy="426275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7D5422D0" wp14:editId="7E42F54D">
            <wp:extent cx="5760720" cy="3383280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6CCD1D95" wp14:editId="4156699E">
            <wp:extent cx="5760720" cy="3560445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0B0759EB" wp14:editId="76609B0A">
            <wp:extent cx="5760720" cy="366458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4498EFF1" wp14:editId="24B1B7A0">
            <wp:extent cx="5760720" cy="34372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1E0DDFDA" wp14:editId="1551735B">
            <wp:extent cx="5760720" cy="3768725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1587A13A" wp14:editId="62CD4D0C">
            <wp:extent cx="5760720" cy="2990215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0DDAAB14" wp14:editId="51D585BC">
            <wp:extent cx="5760720" cy="354711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3350E7D7" wp14:editId="18B59219">
            <wp:extent cx="5760720" cy="440626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3559A4F5" wp14:editId="4B1A2524">
            <wp:extent cx="5760720" cy="449707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5702A884" wp14:editId="111DC776">
            <wp:extent cx="5760720" cy="4228465"/>
            <wp:effectExtent l="0" t="0" r="0" b="63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796062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6A27401F" wp14:editId="6C661C90">
            <wp:extent cx="5760720" cy="4072255"/>
            <wp:effectExtent l="0" t="0" r="0" b="444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62" w:rsidRDefault="00796062">
      <w:pPr>
        <w:rPr>
          <w:rFonts w:ascii="Arial" w:hAnsi="Arial" w:cs="Arial"/>
          <w:sz w:val="20"/>
          <w:szCs w:val="20"/>
        </w:rPr>
      </w:pPr>
    </w:p>
    <w:p w:rsidR="00796062" w:rsidRDefault="00796062">
      <w:pPr>
        <w:rPr>
          <w:rFonts w:ascii="Arial" w:hAnsi="Arial" w:cs="Arial"/>
          <w:sz w:val="20"/>
          <w:szCs w:val="20"/>
        </w:rPr>
      </w:pPr>
    </w:p>
    <w:p w:rsidR="00796062" w:rsidRDefault="00796062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6CA1F7CF" wp14:editId="074D5F5F">
            <wp:extent cx="6206663" cy="7784327"/>
            <wp:effectExtent l="0" t="0" r="381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1161" cy="78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4A246A" w:rsidRDefault="004A246A">
      <w:pPr>
        <w:rPr>
          <w:rFonts w:ascii="Arial" w:hAnsi="Arial" w:cs="Arial"/>
          <w:sz w:val="20"/>
          <w:szCs w:val="20"/>
        </w:rPr>
      </w:pPr>
    </w:p>
    <w:p w:rsidR="00796062" w:rsidRDefault="00796062">
      <w:pPr>
        <w:rPr>
          <w:rFonts w:ascii="Arial" w:hAnsi="Arial" w:cs="Arial"/>
          <w:sz w:val="20"/>
          <w:szCs w:val="20"/>
        </w:rPr>
      </w:pPr>
    </w:p>
    <w:p w:rsidR="00796062" w:rsidRDefault="00796062">
      <w:pPr>
        <w:rPr>
          <w:rFonts w:ascii="Arial" w:hAnsi="Arial" w:cs="Arial"/>
          <w:sz w:val="20"/>
          <w:szCs w:val="20"/>
        </w:rPr>
      </w:pPr>
    </w:p>
    <w:p w:rsidR="00796062" w:rsidRDefault="006D669B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0B8FA265" wp14:editId="3E6FDD9A">
            <wp:extent cx="5760720" cy="3688715"/>
            <wp:effectExtent l="0" t="0" r="0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9B" w:rsidRDefault="006D669B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70430552" wp14:editId="6246B176">
            <wp:extent cx="5760720" cy="463105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9B" w:rsidRDefault="006D669B">
      <w:pPr>
        <w:rPr>
          <w:rFonts w:ascii="Arial" w:hAnsi="Arial" w:cs="Arial"/>
          <w:sz w:val="20"/>
          <w:szCs w:val="20"/>
        </w:rPr>
      </w:pPr>
    </w:p>
    <w:p w:rsidR="006D669B" w:rsidRDefault="006D669B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60C8BB15" wp14:editId="1643530C">
            <wp:extent cx="5760720" cy="43256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9B" w:rsidRDefault="006D669B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5BAE07B7" wp14:editId="3364FAB7">
            <wp:extent cx="5760720" cy="451548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9B" w:rsidRDefault="006D669B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5285E3E9" wp14:editId="7CD35684">
            <wp:extent cx="5760720" cy="383159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9B" w:rsidRDefault="006D669B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drawing>
          <wp:inline distT="0" distB="0" distL="0" distR="0" wp14:anchorId="1814FA47" wp14:editId="3DC2CCB4">
            <wp:extent cx="5760720" cy="42144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9B" w:rsidRDefault="006D669B">
      <w:pPr>
        <w:rPr>
          <w:rFonts w:ascii="Arial" w:hAnsi="Arial" w:cs="Arial"/>
          <w:sz w:val="20"/>
          <w:szCs w:val="20"/>
        </w:rPr>
      </w:pPr>
    </w:p>
    <w:p w:rsidR="006D669B" w:rsidRDefault="006D669B">
      <w:pPr>
        <w:rPr>
          <w:rFonts w:ascii="Arial" w:hAnsi="Arial" w:cs="Arial"/>
          <w:sz w:val="20"/>
          <w:szCs w:val="20"/>
        </w:rPr>
      </w:pPr>
    </w:p>
    <w:p w:rsidR="006D669B" w:rsidRPr="007128EE" w:rsidRDefault="006D669B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inline distT="0" distB="0" distL="0" distR="0" wp14:anchorId="0F3B8F59" wp14:editId="6488E458">
            <wp:extent cx="5760720" cy="3805555"/>
            <wp:effectExtent l="0" t="0" r="0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69B" w:rsidRPr="007128E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8030705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46A"/>
    <w:rsid w:val="004A246A"/>
    <w:rsid w:val="006D669B"/>
    <w:rsid w:val="007128EE"/>
    <w:rsid w:val="00796062"/>
    <w:rsid w:val="00C07EEE"/>
    <w:rsid w:val="00C1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F44B7"/>
  <w15:chartTrackingRefBased/>
  <w15:docId w15:val="{A07B2F1C-62B8-4780-92D8-805730EEC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ADF80030</Template>
  <TotalTime>0</TotalTime>
  <Pages>13</Pages>
  <Words>10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Gassner Jeremy</dc:creator>
  <cp:keywords/>
  <dc:description/>
  <cp:lastModifiedBy>Gassner Jeremy</cp:lastModifiedBy>
  <cp:revision>1</cp:revision>
  <dcterms:created xsi:type="dcterms:W3CDTF">2021-03-26T11:57:00Z</dcterms:created>
  <dcterms:modified xsi:type="dcterms:W3CDTF">2021-03-26T12:15:00Z</dcterms:modified>
</cp:coreProperties>
</file>