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19574667"/>
        <w:docPartObj>
          <w:docPartGallery w:val="Cover Pages"/>
          <w:docPartUnique/>
        </w:docPartObj>
      </w:sdtPr>
      <w:sdtEndPr>
        <w:rPr>
          <w:rFonts w:ascii="Arial" w:eastAsia="Times New Roman" w:hAnsi="Arial" w:cs="Times New Roman"/>
          <w:b/>
          <w:sz w:val="28"/>
        </w:rPr>
      </w:sdtEndPr>
      <w:sdtContent>
        <w:p w:rsidR="001F3884" w:rsidRDefault="001F3884">
          <w:pPr>
            <w:pStyle w:val="KeinLeerraum"/>
          </w:pPr>
          <w:r>
            <w:rPr>
              <w:noProof/>
            </w:rPr>
            <w:pict>
              <v:group id="Gruppe 2" o:spid="_x0000_s1093" style="position:absolute;margin-left:0;margin-top:0;width:172.8pt;height:718.55pt;z-index:-2516510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AvdvxNiyQAAPYEAQAO&#10;AAAAAAAAAAAAAAAAAC4CAABkcnMvZTJvRG9jLnhtbFBLAQItABQABgAIAAAAIQBP95Uy3QAAAAYB&#10;AAAPAAAAAAAAAAAAAAAAAOUmAABkcnMvZG93bnJldi54bWxQSwUGAAAAAAQABADzAAAA7ycAAAAA&#10;">
                <v:rect id="Rechteck 157" o:spid="_x0000_s1094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Fünfeck 4" o:spid="_x0000_s1095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" adj="18883" fillcolor="#4f81bd [3204]" stroked="f" strokeweight="2pt">
                  <v:textbox inset=",0,14.4pt,0">
                    <w:txbxContent>
                      <w:p w:rsidR="005A46C3" w:rsidRDefault="005A46C3">
                        <w:pPr>
                          <w:pStyle w:val="KeinLeerraum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26.03.2021</w:t>
                        </w:r>
                      </w:p>
                    </w:txbxContent>
                  </v:textbox>
                </v:shape>
                <v:group id="Gruppe 5" o:spid="_x0000_s1096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group id="Gruppe 6" o:spid="_x0000_s109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o:lock v:ext="edit" aspectratio="t"/>
                    <v:shape id="Freihandform 34" o:spid="_x0000_s109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ihandform 35" o:spid="_x0000_s109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ihandform 36" o:spid="_x0000_s110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ihandform 37" o:spid="_x0000_s110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D1qwAAAANsAAAAPAAAAZHJzL2Rvd25yZXYueG1sRE/LisIw&#10;FN0L/kO4gjtNq6B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5vg9as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ihandform 38" o:spid="_x0000_s110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W7h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sfFL/AFy9QIAAP//AwBQSwECLQAUAAYACAAAACEA2+H2y+4AAACFAQAAEwAAAAAAAAAAAAAAAAAA&#10;AAAAW0NvbnRlbnRfVHlwZXNdLnhtbFBLAQItABQABgAIAAAAIQBa9CxbvwAAABUBAAALAAAAAAAA&#10;AAAAAAAAAB8BAABfcmVscy8ucmVsc1BLAQItABQABgAIAAAAIQD5IW7hvwAAANsAAAAPAAAAAAAA&#10;AAAAAAAAAAcCAABkcnMvZG93bnJldi54bWxQSwUGAAAAAAMAAwC3AAAA8wIAAAAA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ihandform 39" o:spid="_x0000_s110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reihandform 40" o:spid="_x0000_s110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vC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Agqi8K+AAAA2wAAAA8AAAAAAAAA&#10;AAAAAAAABwIAAGRycy9kb3ducmV2LnhtbFBLBQYAAAAAAwADALcAAADy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reihandform 41" o:spid="_x0000_s110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8o+wwAAANsAAAAPAAAAZHJzL2Rvd25yZXYueG1sRI9BSwMx&#10;FITvBf9DeIK3NlvR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tVfKP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ihandform 42" o:spid="_x0000_s110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Mx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BYDAzHHAAAA2wAA&#10;AA8AAAAAAAAAAAAAAAAABwIAAGRycy9kb3ducmV2LnhtbFBLBQYAAAAAAwADALcAAAD7AgAAAAA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ihandform 43" o:spid="_x0000_s110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r1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sBW5f4g+Q+RUAAP//AwBQSwECLQAUAAYACAAAACEA2+H2y+4AAACFAQAAEwAAAAAAAAAA&#10;AAAAAAAAAAAAW0NvbnRlbnRfVHlwZXNdLnhtbFBLAQItABQABgAIAAAAIQBa9CxbvwAAABUBAAAL&#10;AAAAAAAAAAAAAAAAAB8BAABfcmVscy8ucmVsc1BLAQItABQABgAIAAAAIQAU0Hr1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reihandform 44" o:spid="_x0000_s110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+5QxAAAANsAAAAPAAAAZHJzL2Rvd25yZXYueG1sRI9BawIx&#10;FITvhf6H8ITeNKuI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E7T7lDEAAAA2wAAAA8A&#10;AAAAAAAAAAAAAAAABwIAAGRycy9kb3ducmV2LnhtbFBLBQYAAAAAAwADALcAAAD4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reihandform 45" o:spid="_x0000_s110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g9xQAAANsAAAAPAAAAZHJzL2Rvd25yZXYueG1sRI9Ba8JA&#10;FITvBf/D8gre6qai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flgg9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pe 7" o:spid="_x0000_s111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o:lock v:ext="edit" aspectratio="t"/>
                    <v:shape id="Freihandform 47" o:spid="_x0000_s111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ldxwAAANsAAAAPAAAAZHJzL2Rvd25yZXYueG1sRI9PS8NA&#10;FMTvgt9heUJvdqMU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MZeGV3HAAAA2wAA&#10;AA8AAAAAAAAAAAAAAAAABwIAAGRycy9kb3ducmV2LnhtbFBLBQYAAAAAAwADALcAAAD7AgAAAAA=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ihandform 48" o:spid="_x0000_s111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PS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CR3fPSvwAAANsAAAAPAAAAAAAA&#10;AAAAAAAAAAcCAABkcnMvZG93bnJldi54bWxQSwUGAAAAAAMAAwC3AAAA8w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ihandform 49" o:spid="_x0000_s111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ihandform 50" o:spid="_x0000_s111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jI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rU9f0g+Q2wcAAAD//wMAUEsBAi0AFAAGAAgAAAAhANvh9svuAAAAhQEAABMAAAAAAAAAAAAAAAAA&#10;AAAAAFtDb250ZW50X1R5cGVzXS54bWxQSwECLQAUAAYACAAAACEAWvQsW78AAAAVAQAACwAAAAAA&#10;AAAAAAAAAAAfAQAAX3JlbHMvLnJlbHNQSwECLQAUAAYACAAAACEAIIzYyMAAAADbAAAADwAAAAAA&#10;AAAAAAAAAAAHAgAAZHJzL2Rvd25yZXYueG1sUEsFBgAAAAADAAMAtwAAAPQCAAAAAA=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ihandform 51" o:spid="_x0000_s111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6xQAAANsAAAAPAAAAZHJzL2Rvd25yZXYueG1sRI9Pa8JA&#10;FMTvgt9heUJvujFQ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D5c0z6xQAAANsAAAAP&#10;AAAAAAAAAAAAAAAAAAcCAABkcnMvZG93bnJldi54bWxQSwUGAAAAAAMAAwC3AAAA+QIAAAAA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ihandform 52" o:spid="_x0000_s111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cN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Q4dXDcMAAADbAAAADwAA&#10;AAAAAAAAAAAAAAAHAgAAZHJzL2Rvd25yZXYueG1sUEsFBgAAAAADAAMAtwAAAPcCAAAAAA=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ihandform 53" o:spid="_x0000_s111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2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kavcPsSf4CcXQEAAP//AwBQSwECLQAUAAYACAAAACEA2+H2y+4AAACFAQAAEwAAAAAAAAAA&#10;AAAAAAAAAAAAW0NvbnRlbnRfVHlwZXNdLnhtbFBLAQItABQABgAIAAAAIQBa9CxbvwAAABUBAAAL&#10;AAAAAAAAAAAAAAAAAB8BAABfcmVscy8ucmVsc1BLAQItABQABgAIAAAAIQBWQkL2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ihandform 54" o:spid="_x0000_s111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kP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XDAXy2BADI+RsAAP//AwBQSwECLQAUAAYACAAAACEA2+H2y+4AAACFAQAAEwAAAAAAAAAAAAAA&#10;AAAAAAAAW0NvbnRlbnRfVHlwZXNdLnhtbFBLAQItABQABgAIAAAAIQBa9CxbvwAAABUBAAALAAAA&#10;AAAAAAAAAAAAAB8BAABfcmVscy8ucmVsc1BLAQItABQABgAIAAAAIQD/aOkPwgAAANsAAAAPAAAA&#10;AAAAAAAAAAAAAAcCAABkcnMvZG93bnJldi54bWxQSwUGAAAAAAMAAwC3AAAA9gIAAAAA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ihandform 55" o:spid="_x0000_s111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m50xQAAANsAAAAPAAAAZHJzL2Rvd25yZXYueG1sRI9BawIx&#10;FITvhf6H8IReRLMWb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m2m50xQAAANsAAAAP&#10;AAAAAAAAAAAAAAAAAAcCAABkcnMvZG93bnJldi54bWxQSwUGAAAAAAMAAwC3AAAA+Q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ihandform 56" o:spid="_x0000_s112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ybwgAAANsAAAAPAAAAZHJzL2Rvd25yZXYueG1sRI/NigIx&#10;EITvgu8QWvCmGQVF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Abjiyb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ihandform 57" o:spid="_x0000_s112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EowwAAANsAAAAPAAAAZHJzL2Rvd25yZXYueG1sRI9BawIx&#10;FITvBf9DeIK3mlXQ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NjSBKMMAAADbAAAADwAA&#10;AAAAAAAAAAAAAAAHAgAAZHJzL2Rvd25yZXYueG1sUEsFBgAAAAADAAMAtwAAAPcCAAAAAA=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2" o:spid="_x0000_s1092" type="#_x0000_t202" style="position:absolute;margin-left:0;margin-top:0;width:4in;height:28.8pt;z-index:2516674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wqdQ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" filled="f" stroked="f" strokeweight=".5pt">
                <v:textbox style="mso-fit-shape-to-text:t" inset="0,0,0,0">
                  <w:txbxContent>
                    <w:p w:rsidR="005A46C3" w:rsidRDefault="005A46C3">
                      <w:pPr>
                        <w:pStyle w:val="KeinLeerraum"/>
                        <w:rPr>
                          <w:color w:val="4F81BD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26"/>
                            <w:szCs w:val="2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Julian Mader, Kevin Dusch und Jeremy Gassner</w:t>
                          </w:r>
                        </w:sdtContent>
                      </w:sdt>
                    </w:p>
                    <w:p w:rsidR="005A46C3" w:rsidRDefault="005A46C3">
                      <w:pPr>
                        <w:pStyle w:val="KeinLeerraum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Firma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[Firmenname]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>
              <v:shape id="Textfeld 58" o:spid="_x0000_s1091" type="#_x0000_t202" style="position:absolute;margin-left:0;margin-top:0;width:4in;height:84.25pt;z-index:2516664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FW48yHcCAABVBQAADgAAAAAAAAAA&#10;AAAAAAAuAgAAZHJzL2Uyb0RvYy54bWxQSwECLQAUAAYACAAAACEAyM+oFdgAAAAFAQAADwAAAAAA&#10;AAAAAAAAAADRBAAAZHJzL2Rvd25yZXYueG1sUEsFBgAAAAAEAAQA8wAAANYFAAAAAA==&#10;" filled="f" stroked="f" strokeweight=".5pt">
                <v:textbox style="mso-fit-shape-to-text:t" inset="0,0,0,0">
                  <w:txbxContent>
                    <w:p w:rsidR="005A46C3" w:rsidRDefault="005A46C3">
                      <w:pPr>
                        <w:pStyle w:val="KeinLeerraum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el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PVA</w:t>
                          </w:r>
                        </w:sdtContent>
                      </w:sdt>
                    </w:p>
                    <w:p w:rsidR="005A46C3" w:rsidRDefault="005A46C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Untertitel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Datenbankprojekt für das Fach AUP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:rsidR="001F3884" w:rsidRDefault="001F3884">
          <w:pPr>
            <w:spacing w:after="200" w:line="276" w:lineRule="auto"/>
            <w:rPr>
              <w:b/>
              <w:sz w:val="28"/>
              <w:szCs w:val="22"/>
            </w:rPr>
          </w:pPr>
          <w:r>
            <w:rPr>
              <w:b/>
              <w:sz w:val="28"/>
              <w:szCs w:val="22"/>
            </w:rPr>
            <w:br w:type="page"/>
          </w:r>
        </w:p>
      </w:sdtContent>
    </w:sdt>
    <w:p w:rsidR="0000057C" w:rsidRPr="000E33F9" w:rsidRDefault="0000057C" w:rsidP="0000057C">
      <w:pPr>
        <w:rPr>
          <w:b/>
          <w:sz w:val="28"/>
          <w:szCs w:val="22"/>
        </w:rPr>
      </w:pPr>
      <w:r w:rsidRPr="000E33F9">
        <w:rPr>
          <w:b/>
          <w:sz w:val="28"/>
          <w:szCs w:val="22"/>
        </w:rPr>
        <w:lastRenderedPageBreak/>
        <w:t>Inhaltsverzeichnis</w:t>
      </w:r>
    </w:p>
    <w:p w:rsidR="0000057C" w:rsidRDefault="0000057C" w:rsidP="0000057C">
      <w:pPr>
        <w:rPr>
          <w:szCs w:val="22"/>
        </w:rPr>
      </w:pPr>
    </w:p>
    <w:p w:rsidR="00F72A15" w:rsidRDefault="00B854B8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>
        <w:rPr>
          <w:szCs w:val="22"/>
        </w:rPr>
        <w:fldChar w:fldCharType="begin"/>
      </w:r>
      <w:r>
        <w:rPr>
          <w:szCs w:val="22"/>
        </w:rPr>
        <w:instrText xml:space="preserve"> TOC \o "1-3" \u </w:instrText>
      </w:r>
      <w:r>
        <w:rPr>
          <w:szCs w:val="22"/>
        </w:rPr>
        <w:fldChar w:fldCharType="separate"/>
      </w:r>
      <w:r w:rsidR="00F72A15" w:rsidRPr="009658F5">
        <w:rPr>
          <w:rFonts w:ascii="Century Gothic" w:hAnsi="Century Gothic" w:cs="Century Gothic"/>
        </w:rPr>
        <w:t>1. Einleitung</w:t>
      </w:r>
      <w:r w:rsidR="00F72A15">
        <w:tab/>
      </w:r>
      <w:r w:rsidR="00F72A15">
        <w:fldChar w:fldCharType="begin"/>
      </w:r>
      <w:r w:rsidR="00F72A15">
        <w:instrText xml:space="preserve"> PAGEREF _Toc67639034 \h </w:instrText>
      </w:r>
      <w:r w:rsidR="00F72A15">
        <w:fldChar w:fldCharType="separate"/>
      </w:r>
      <w:r w:rsidR="00F72A15">
        <w:t>2</w:t>
      </w:r>
      <w:r w:rsidR="00F72A15"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1.1 AUP Projekt</w:t>
      </w:r>
      <w:r>
        <w:tab/>
      </w:r>
      <w:r>
        <w:fldChar w:fldCharType="begin"/>
      </w:r>
      <w:r>
        <w:instrText xml:space="preserve"> PAGEREF _Toc67639035 \h </w:instrText>
      </w:r>
      <w:r>
        <w:fldChar w:fldCharType="separate"/>
      </w:r>
      <w:r>
        <w:t>2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1.2 Projektbeschreibung</w:t>
      </w:r>
      <w:r>
        <w:tab/>
      </w:r>
      <w:r>
        <w:fldChar w:fldCharType="begin"/>
      </w:r>
      <w:r>
        <w:instrText xml:space="preserve"> PAGEREF _Toc67639036 \h </w:instrText>
      </w:r>
      <w:r>
        <w:fldChar w:fldCharType="separate"/>
      </w:r>
      <w:r>
        <w:t>2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1.3 Projektziel</w:t>
      </w:r>
      <w:r>
        <w:tab/>
      </w:r>
      <w:r>
        <w:fldChar w:fldCharType="begin"/>
      </w:r>
      <w:r>
        <w:instrText xml:space="preserve"> PAGEREF _Toc67639037 \h </w:instrText>
      </w:r>
      <w:r>
        <w:fldChar w:fldCharType="separate"/>
      </w:r>
      <w:r>
        <w:t>2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1.4 Umgebung</w:t>
      </w:r>
      <w:r>
        <w:tab/>
      </w:r>
      <w:r>
        <w:fldChar w:fldCharType="begin"/>
      </w:r>
      <w:r>
        <w:instrText xml:space="preserve"> PAGEREF _Toc67639038 \h </w:instrText>
      </w:r>
      <w:r>
        <w:fldChar w:fldCharType="separate"/>
      </w:r>
      <w:r>
        <w:t>2</w:t>
      </w:r>
      <w:r>
        <w:fldChar w:fldCharType="end"/>
      </w:r>
    </w:p>
    <w:p w:rsidR="00F72A15" w:rsidRDefault="00F72A15">
      <w:pPr>
        <w:pStyle w:val="Verzeichnis3"/>
        <w:tabs>
          <w:tab w:val="right" w:leader="dot" w:pos="9487"/>
        </w:tabs>
        <w:rPr>
          <w:rFonts w:asciiTheme="minorHAnsi" w:eastAsiaTheme="minorEastAsia" w:hAnsiTheme="minorHAnsi" w:cstheme="minorBidi"/>
          <w:iCs w:val="0"/>
          <w:szCs w:val="22"/>
        </w:rPr>
      </w:pPr>
      <w:r w:rsidRPr="009658F5">
        <w:t>1.4.1 Projekt</w:t>
      </w:r>
      <w:r>
        <w:tab/>
      </w:r>
      <w:r>
        <w:fldChar w:fldCharType="begin"/>
      </w:r>
      <w:r>
        <w:instrText xml:space="preserve"> PAGEREF _Toc67639039 \h </w:instrText>
      </w:r>
      <w:r>
        <w:fldChar w:fldCharType="separate"/>
      </w:r>
      <w:r>
        <w:t>2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rPr>
          <w:color w:val="4F81BD" w:themeColor="accent1"/>
        </w:rPr>
        <w:t>1.5 Projektbegründung</w:t>
      </w:r>
      <w:r>
        <w:tab/>
      </w:r>
      <w:r>
        <w:fldChar w:fldCharType="begin"/>
      </w:r>
      <w:r>
        <w:instrText xml:space="preserve"> PAGEREF _Toc67639040 \h </w:instrText>
      </w:r>
      <w:r>
        <w:fldChar w:fldCharType="separate"/>
      </w:r>
      <w:r>
        <w:t>2</w:t>
      </w:r>
      <w:r>
        <w:fldChar w:fldCharType="end"/>
      </w:r>
    </w:p>
    <w:p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 w:cs="Century Gothic"/>
        </w:rPr>
        <w:t>2. Analysephase</w:t>
      </w:r>
      <w:r>
        <w:tab/>
      </w:r>
      <w:r>
        <w:fldChar w:fldCharType="begin"/>
      </w:r>
      <w:r>
        <w:instrText xml:space="preserve"> PAGEREF _Toc67639041 \h </w:instrText>
      </w:r>
      <w:r>
        <w:fldChar w:fldCharType="separate"/>
      </w:r>
      <w:r>
        <w:t>3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rPr>
          <w:rFonts w:cs="Century Gothic"/>
        </w:rPr>
        <w:t>2.1 Ist-Analyse</w:t>
      </w:r>
      <w:r>
        <w:tab/>
      </w:r>
      <w:r>
        <w:fldChar w:fldCharType="begin"/>
      </w:r>
      <w:r>
        <w:instrText xml:space="preserve"> PAGEREF _Toc67639042 \h </w:instrText>
      </w:r>
      <w:r>
        <w:fldChar w:fldCharType="separate"/>
      </w:r>
      <w:r>
        <w:t>3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2.2 Soll-Konzept</w:t>
      </w:r>
      <w:r>
        <w:tab/>
      </w:r>
      <w:r>
        <w:fldChar w:fldCharType="begin"/>
      </w:r>
      <w:r>
        <w:instrText xml:space="preserve"> PAGEREF _Toc67639043 \h </w:instrText>
      </w:r>
      <w:r>
        <w:fldChar w:fldCharType="separate"/>
      </w:r>
      <w:r>
        <w:t>3</w:t>
      </w:r>
      <w:r>
        <w:fldChar w:fldCharType="end"/>
      </w:r>
    </w:p>
    <w:p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 w:cs="Century Gothic"/>
        </w:rPr>
        <w:t>3.Entwurfphase</w:t>
      </w:r>
      <w:r>
        <w:tab/>
      </w:r>
      <w:r>
        <w:fldChar w:fldCharType="begin"/>
      </w:r>
      <w:r>
        <w:instrText xml:space="preserve"> PAGEREF _Toc67639044 \h </w:instrText>
      </w:r>
      <w:r>
        <w:fldChar w:fldCharType="separate"/>
      </w:r>
      <w:r>
        <w:t>3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3.1 Zielplattform</w:t>
      </w:r>
      <w:r>
        <w:tab/>
      </w:r>
      <w:r>
        <w:fldChar w:fldCharType="begin"/>
      </w:r>
      <w:r>
        <w:instrText xml:space="preserve"> PAGEREF _Toc67639045 \h </w:instrText>
      </w:r>
      <w:r>
        <w:fldChar w:fldCharType="separate"/>
      </w:r>
      <w:r>
        <w:t>3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3.2 Ermittlung der Funktionen</w:t>
      </w:r>
      <w:r>
        <w:tab/>
      </w:r>
      <w:r>
        <w:fldChar w:fldCharType="begin"/>
      </w:r>
      <w:r>
        <w:instrText xml:space="preserve"> PAGEREF _Toc67639046 \h </w:instrText>
      </w:r>
      <w:r>
        <w:fldChar w:fldCharType="separate"/>
      </w:r>
      <w:r>
        <w:t>4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3.4 Die Benutzeroberfläche</w:t>
      </w:r>
      <w:r>
        <w:tab/>
      </w:r>
      <w:r>
        <w:fldChar w:fldCharType="begin"/>
      </w:r>
      <w:r>
        <w:instrText xml:space="preserve"> PAGEREF _Toc67639047 \h </w:instrText>
      </w:r>
      <w:r>
        <w:fldChar w:fldCharType="separate"/>
      </w:r>
      <w:r>
        <w:t>5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rPr>
          <w:color w:val="4F81BD" w:themeColor="accent1"/>
        </w:rPr>
        <w:t>3.6 Pflichtenheft</w:t>
      </w:r>
      <w:r>
        <w:tab/>
      </w:r>
      <w:r>
        <w:fldChar w:fldCharType="begin"/>
      </w:r>
      <w:r>
        <w:instrText xml:space="preserve"> PAGEREF _Toc67639048 \h </w:instrText>
      </w:r>
      <w:r>
        <w:fldChar w:fldCharType="separate"/>
      </w:r>
      <w:r>
        <w:t>5</w:t>
      </w:r>
      <w:r>
        <w:fldChar w:fldCharType="end"/>
      </w:r>
    </w:p>
    <w:p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4. Implementierungsphase</w:t>
      </w:r>
      <w:r>
        <w:tab/>
      </w:r>
      <w:r>
        <w:fldChar w:fldCharType="begin"/>
      </w:r>
      <w:r>
        <w:instrText xml:space="preserve"> PAGEREF _Toc67639049 \h </w:instrText>
      </w:r>
      <w:r>
        <w:fldChar w:fldCharType="separate"/>
      </w:r>
      <w:r>
        <w:t>5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4.1 Klassendesign</w:t>
      </w:r>
      <w:r>
        <w:tab/>
      </w:r>
      <w:r>
        <w:fldChar w:fldCharType="begin"/>
      </w:r>
      <w:r>
        <w:instrText xml:space="preserve"> PAGEREF _Toc67639050 \h </w:instrText>
      </w:r>
      <w:r>
        <w:fldChar w:fldCharType="separate"/>
      </w:r>
      <w:r>
        <w:t>5</w:t>
      </w:r>
      <w:r>
        <w:fldChar w:fldCharType="end"/>
      </w:r>
    </w:p>
    <w:p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5. Testphase</w:t>
      </w:r>
      <w:r>
        <w:tab/>
      </w:r>
      <w:r>
        <w:fldChar w:fldCharType="begin"/>
      </w:r>
      <w:r>
        <w:instrText xml:space="preserve"> PAGEREF _Toc67639051 \h </w:instrText>
      </w:r>
      <w:r>
        <w:fldChar w:fldCharType="separate"/>
      </w:r>
      <w:r>
        <w:t>6</w:t>
      </w:r>
      <w:r>
        <w:fldChar w:fldCharType="end"/>
      </w:r>
    </w:p>
    <w:p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6. Abnahme- und Einführungsphase</w:t>
      </w:r>
      <w:r>
        <w:tab/>
      </w:r>
      <w:r>
        <w:fldChar w:fldCharType="begin"/>
      </w:r>
      <w:r>
        <w:instrText xml:space="preserve"> PAGEREF _Toc67639052 \h </w:instrText>
      </w:r>
      <w:r>
        <w:fldChar w:fldCharType="separate"/>
      </w:r>
      <w:r>
        <w:t>6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6.1 Abnahme</w:t>
      </w:r>
      <w:r>
        <w:tab/>
      </w:r>
      <w:r>
        <w:fldChar w:fldCharType="begin"/>
      </w:r>
      <w:r>
        <w:instrText xml:space="preserve"> PAGEREF _Toc67639053 \h </w:instrText>
      </w:r>
      <w:r>
        <w:fldChar w:fldCharType="separate"/>
      </w:r>
      <w:r>
        <w:t>6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6.2 Deployment und Einführung</w:t>
      </w:r>
      <w:r>
        <w:tab/>
      </w:r>
      <w:r>
        <w:fldChar w:fldCharType="begin"/>
      </w:r>
      <w:r>
        <w:instrText xml:space="preserve"> PAGEREF _Toc67639054 \h </w:instrText>
      </w:r>
      <w:r>
        <w:fldChar w:fldCharType="separate"/>
      </w:r>
      <w:r>
        <w:t>6</w:t>
      </w:r>
      <w:r>
        <w:fldChar w:fldCharType="end"/>
      </w:r>
    </w:p>
    <w:p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7. Fazit</w:t>
      </w:r>
      <w:r>
        <w:tab/>
      </w:r>
      <w:r>
        <w:fldChar w:fldCharType="begin"/>
      </w:r>
      <w:r>
        <w:instrText xml:space="preserve"> PAGEREF _Toc67639055 \h </w:instrText>
      </w:r>
      <w:r>
        <w:fldChar w:fldCharType="separate"/>
      </w:r>
      <w:r>
        <w:t>6</w:t>
      </w:r>
      <w:r>
        <w:fldChar w:fldCharType="end"/>
      </w:r>
    </w:p>
    <w:p w:rsidR="00F72A15" w:rsidRDefault="00F72A15">
      <w:pPr>
        <w:pStyle w:val="Verzeichnis2"/>
        <w:rPr>
          <w:rFonts w:asciiTheme="minorHAnsi" w:eastAsiaTheme="minorEastAsia" w:hAnsiTheme="minorHAnsi" w:cstheme="minorBidi"/>
          <w:bCs w:val="0"/>
          <w:szCs w:val="22"/>
          <w:lang w:val="de-DE"/>
        </w:rPr>
      </w:pPr>
      <w:r w:rsidRPr="009658F5">
        <w:t>7.1 Soll- / Ist-Vergleich</w:t>
      </w:r>
      <w:r>
        <w:tab/>
      </w:r>
      <w:r>
        <w:fldChar w:fldCharType="begin"/>
      </w:r>
      <w:r>
        <w:instrText xml:space="preserve"> PAGEREF _Toc67639056 \h </w:instrText>
      </w:r>
      <w:r>
        <w:fldChar w:fldCharType="separate"/>
      </w:r>
      <w:r>
        <w:t>6</w:t>
      </w:r>
      <w:r>
        <w:fldChar w:fldCharType="end"/>
      </w:r>
    </w:p>
    <w:p w:rsidR="00F72A15" w:rsidRDefault="00F72A15">
      <w:pPr>
        <w:pStyle w:val="Verzeichnis1"/>
        <w:rPr>
          <w:rFonts w:asciiTheme="minorHAnsi" w:eastAsiaTheme="minorEastAsia" w:hAnsiTheme="minorHAnsi" w:cstheme="minorBidi"/>
          <w:b w:val="0"/>
          <w:szCs w:val="22"/>
        </w:rPr>
      </w:pPr>
      <w:r w:rsidRPr="009658F5">
        <w:rPr>
          <w:rFonts w:ascii="Century Gothic" w:hAnsi="Century Gothic"/>
        </w:rPr>
        <w:t>8. Anhang</w:t>
      </w:r>
      <w:r>
        <w:tab/>
      </w:r>
      <w:r>
        <w:fldChar w:fldCharType="begin"/>
      </w:r>
      <w:r>
        <w:instrText xml:space="preserve"> PAGEREF _Toc67639057 \h </w:instrText>
      </w:r>
      <w:r>
        <w:fldChar w:fldCharType="separate"/>
      </w:r>
      <w:r>
        <w:t>7</w:t>
      </w:r>
      <w:r>
        <w:fldChar w:fldCharType="end"/>
      </w:r>
    </w:p>
    <w:p w:rsidR="00F72A15" w:rsidRDefault="00F72A15">
      <w:pPr>
        <w:pStyle w:val="Verzeichnis3"/>
        <w:tabs>
          <w:tab w:val="right" w:leader="dot" w:pos="9487"/>
        </w:tabs>
        <w:rPr>
          <w:rFonts w:asciiTheme="minorHAnsi" w:eastAsiaTheme="minorEastAsia" w:hAnsiTheme="minorHAnsi" w:cstheme="minorBidi"/>
          <w:iCs w:val="0"/>
          <w:szCs w:val="22"/>
        </w:rPr>
      </w:pPr>
      <w:r>
        <w:t>8.1 Screenshots der Sprints</w:t>
      </w:r>
      <w:r>
        <w:tab/>
      </w:r>
      <w:r>
        <w:fldChar w:fldCharType="begin"/>
      </w:r>
      <w:r>
        <w:instrText xml:space="preserve"> PAGEREF _Toc67639058 \h </w:instrText>
      </w:r>
      <w:r>
        <w:fldChar w:fldCharType="separate"/>
      </w:r>
      <w:r>
        <w:t>7</w:t>
      </w:r>
      <w:r>
        <w:fldChar w:fldCharType="end"/>
      </w:r>
    </w:p>
    <w:p w:rsidR="00F72A15" w:rsidRDefault="00F72A15">
      <w:pPr>
        <w:pStyle w:val="Verzeichnis3"/>
        <w:tabs>
          <w:tab w:val="right" w:leader="dot" w:pos="9487"/>
        </w:tabs>
        <w:rPr>
          <w:rFonts w:asciiTheme="minorHAnsi" w:eastAsiaTheme="minorEastAsia" w:hAnsiTheme="minorHAnsi" w:cstheme="minorBidi"/>
          <w:iCs w:val="0"/>
          <w:szCs w:val="22"/>
        </w:rPr>
      </w:pPr>
      <w:r>
        <w:t>8.2 Datenbank Diagramm</w:t>
      </w:r>
      <w:r>
        <w:tab/>
      </w:r>
      <w:r>
        <w:fldChar w:fldCharType="begin"/>
      </w:r>
      <w:r>
        <w:instrText xml:space="preserve"> PAGEREF _Toc67639059 \h </w:instrText>
      </w:r>
      <w:r>
        <w:fldChar w:fldCharType="separate"/>
      </w:r>
      <w:r>
        <w:t>19</w:t>
      </w:r>
      <w:r>
        <w:fldChar w:fldCharType="end"/>
      </w:r>
    </w:p>
    <w:p w:rsidR="00AF02E4" w:rsidRDefault="00B854B8" w:rsidP="00BB4C93">
      <w:pPr>
        <w:pStyle w:val="berschrift1"/>
        <w:tabs>
          <w:tab w:val="right" w:leader="dot" w:pos="9061"/>
        </w:tabs>
        <w:rPr>
          <w:rFonts w:cs="Arial"/>
          <w:noProof/>
          <w:kern w:val="0"/>
          <w:sz w:val="22"/>
          <w:szCs w:val="22"/>
        </w:rPr>
      </w:pPr>
      <w:r>
        <w:rPr>
          <w:rFonts w:cs="Arial"/>
          <w:noProof/>
          <w:kern w:val="0"/>
          <w:sz w:val="22"/>
          <w:szCs w:val="22"/>
        </w:rPr>
        <w:fldChar w:fldCharType="end"/>
      </w:r>
    </w:p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Default="00186282" w:rsidP="00186282"/>
    <w:p w:rsidR="00186282" w:rsidRPr="00186282" w:rsidRDefault="00186282" w:rsidP="00186282"/>
    <w:p w:rsidR="00D72F59" w:rsidRPr="00E60CB1" w:rsidRDefault="0000057C" w:rsidP="00574435">
      <w:pPr>
        <w:pStyle w:val="berschrift1"/>
        <w:rPr>
          <w:rFonts w:ascii="Century Gothic" w:hAnsi="Century Gothic" w:cs="Century Gothic"/>
          <w:szCs w:val="28"/>
        </w:rPr>
      </w:pPr>
      <w:bookmarkStart w:id="0" w:name="_Toc67639034"/>
      <w:r w:rsidRPr="00073B1B">
        <w:rPr>
          <w:rFonts w:ascii="Century Gothic" w:hAnsi="Century Gothic" w:cs="Century Gothic"/>
          <w:szCs w:val="28"/>
        </w:rPr>
        <w:lastRenderedPageBreak/>
        <w:t xml:space="preserve">1. </w:t>
      </w:r>
      <w:r w:rsidR="00DD0B9C">
        <w:rPr>
          <w:rFonts w:ascii="Century Gothic" w:hAnsi="Century Gothic" w:cs="Century Gothic"/>
          <w:szCs w:val="28"/>
        </w:rPr>
        <w:t>Einleitung</w:t>
      </w:r>
      <w:bookmarkEnd w:id="0"/>
    </w:p>
    <w:p w:rsidR="00ED7EE3" w:rsidRDefault="00E60CB1" w:rsidP="00ED7EE3">
      <w:pPr>
        <w:pStyle w:val="berschrift2"/>
        <w:rPr>
          <w:rFonts w:ascii="Century Gothic" w:hAnsi="Century Gothic"/>
          <w:i w:val="0"/>
          <w:sz w:val="24"/>
          <w:szCs w:val="24"/>
        </w:rPr>
      </w:pPr>
      <w:bookmarkStart w:id="1" w:name="_Toc67639035"/>
      <w:r>
        <w:rPr>
          <w:rFonts w:ascii="Century Gothic" w:hAnsi="Century Gothic"/>
          <w:i w:val="0"/>
          <w:sz w:val="24"/>
          <w:szCs w:val="24"/>
        </w:rPr>
        <w:t xml:space="preserve">1.1 </w:t>
      </w:r>
      <w:r w:rsidR="00B9101C">
        <w:rPr>
          <w:rFonts w:ascii="Century Gothic" w:hAnsi="Century Gothic"/>
          <w:i w:val="0"/>
          <w:sz w:val="24"/>
          <w:szCs w:val="24"/>
        </w:rPr>
        <w:t>AUP Projekt</w:t>
      </w:r>
      <w:bookmarkEnd w:id="1"/>
    </w:p>
    <w:p w:rsidR="00ED7EE3" w:rsidRPr="00ED7EE3" w:rsidRDefault="00ED7EE3" w:rsidP="00ED7EE3"/>
    <w:p w:rsidR="00D72F59" w:rsidRPr="004B5393" w:rsidRDefault="00B9101C" w:rsidP="004B5393">
      <w:pPr>
        <w:spacing w:line="360" w:lineRule="auto"/>
        <w:jc w:val="both"/>
        <w:rPr>
          <w:rFonts w:ascii="Century Gothic" w:hAnsi="Century Gothic" w:cs="Century Gothic"/>
          <w:szCs w:val="22"/>
        </w:rPr>
      </w:pPr>
      <w:r>
        <w:rPr>
          <w:rFonts w:ascii="Century Gothic" w:hAnsi="Century Gothic"/>
          <w:szCs w:val="22"/>
        </w:rPr>
        <w:t xml:space="preserve">Im Laufe der 12 Klasse wird ein Projekt im Bereich Datenbanken für das Fach AUP geschrieben. Hierbei steht es den Schülern komplett frei, welche Art von Anwendung sie </w:t>
      </w:r>
      <w:r w:rsidR="00AD2F57">
        <w:rPr>
          <w:rFonts w:ascii="Century Gothic" w:hAnsi="Century Gothic"/>
          <w:szCs w:val="22"/>
        </w:rPr>
        <w:t>schreiben</w:t>
      </w:r>
      <w:r>
        <w:rPr>
          <w:rFonts w:ascii="Century Gothic" w:hAnsi="Century Gothic"/>
          <w:szCs w:val="22"/>
        </w:rPr>
        <w:t xml:space="preserve">, solange es einen </w:t>
      </w:r>
      <w:r w:rsidR="00AD2F57">
        <w:rPr>
          <w:rFonts w:ascii="Century Gothic" w:hAnsi="Century Gothic"/>
          <w:szCs w:val="22"/>
        </w:rPr>
        <w:t>Bezug</w:t>
      </w:r>
      <w:r>
        <w:rPr>
          <w:rFonts w:ascii="Century Gothic" w:hAnsi="Century Gothic"/>
          <w:szCs w:val="22"/>
        </w:rPr>
        <w:t xml:space="preserve"> zu einer Datenbank hat. Dieses</w:t>
      </w:r>
      <w:r w:rsidR="00F72A15">
        <w:rPr>
          <w:rFonts w:ascii="Century Gothic" w:hAnsi="Century Gothic"/>
          <w:szCs w:val="22"/>
        </w:rPr>
        <w:t xml:space="preserve"> Projekt stützt sich auf einen f</w:t>
      </w:r>
      <w:r>
        <w:rPr>
          <w:rFonts w:ascii="Century Gothic" w:hAnsi="Century Gothic"/>
          <w:szCs w:val="22"/>
        </w:rPr>
        <w:t>iktiven Auftrag der Firma Soloplan, siehe 1.2</w:t>
      </w:r>
    </w:p>
    <w:p w:rsidR="0000057C" w:rsidRPr="004614F0" w:rsidRDefault="0000057C" w:rsidP="0000057C">
      <w:pPr>
        <w:rPr>
          <w:rFonts w:ascii="Century Gothic" w:hAnsi="Century Gothic"/>
          <w:b/>
          <w:sz w:val="10"/>
          <w:szCs w:val="28"/>
        </w:rPr>
      </w:pPr>
    </w:p>
    <w:p w:rsidR="0000057C" w:rsidRPr="00DD50B1" w:rsidRDefault="0000057C" w:rsidP="0000057C">
      <w:pPr>
        <w:rPr>
          <w:rFonts w:ascii="Century Gothic" w:hAnsi="Century Gothic"/>
          <w:szCs w:val="22"/>
        </w:rPr>
      </w:pPr>
    </w:p>
    <w:p w:rsidR="0000057C" w:rsidRDefault="008031C2" w:rsidP="00ED7EE3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2" w:name="_Toc67639036"/>
      <w:r>
        <w:rPr>
          <w:rFonts w:ascii="Century Gothic" w:hAnsi="Century Gothic"/>
          <w:i w:val="0"/>
          <w:sz w:val="24"/>
          <w:szCs w:val="24"/>
        </w:rPr>
        <w:t>1.2</w:t>
      </w:r>
      <w:r w:rsidR="0000057C" w:rsidRPr="006847B5">
        <w:rPr>
          <w:rFonts w:ascii="Century Gothic" w:hAnsi="Century Gothic"/>
          <w:i w:val="0"/>
          <w:sz w:val="24"/>
          <w:szCs w:val="24"/>
        </w:rPr>
        <w:t xml:space="preserve"> </w:t>
      </w:r>
      <w:r w:rsidR="00DD0B9C">
        <w:rPr>
          <w:rFonts w:ascii="Century Gothic" w:hAnsi="Century Gothic"/>
          <w:i w:val="0"/>
          <w:sz w:val="24"/>
          <w:szCs w:val="24"/>
        </w:rPr>
        <w:t>Projektbeschreibung</w:t>
      </w:r>
      <w:bookmarkEnd w:id="2"/>
    </w:p>
    <w:p w:rsidR="00ED7EE3" w:rsidRPr="00B9101C" w:rsidRDefault="00ED7EE3" w:rsidP="00B9101C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B9101C" w:rsidRPr="00B9101C" w:rsidRDefault="00B9101C" w:rsidP="00B9101C">
      <w:pPr>
        <w:spacing w:line="360" w:lineRule="auto"/>
        <w:jc w:val="both"/>
        <w:rPr>
          <w:rFonts w:ascii="Century Gothic" w:hAnsi="Century Gothic"/>
          <w:szCs w:val="22"/>
        </w:rPr>
      </w:pPr>
      <w:r w:rsidRPr="00B9101C">
        <w:rPr>
          <w:rFonts w:ascii="Century Gothic" w:hAnsi="Century Gothic"/>
          <w:szCs w:val="22"/>
        </w:rPr>
        <w:t>Di</w:t>
      </w:r>
      <w:r w:rsidR="00747E1F">
        <w:rPr>
          <w:rFonts w:ascii="Century Gothic" w:hAnsi="Century Gothic"/>
          <w:szCs w:val="22"/>
        </w:rPr>
        <w:t xml:space="preserve">e Firma Soloplan hat der Firma Gamadu </w:t>
      </w:r>
      <w:r w:rsidRPr="00B9101C">
        <w:rPr>
          <w:rFonts w:ascii="Century Gothic" w:hAnsi="Century Gothic"/>
          <w:szCs w:val="22"/>
        </w:rPr>
        <w:t xml:space="preserve">den Auftrag </w:t>
      </w:r>
      <w:r w:rsidR="00F72A15">
        <w:rPr>
          <w:rFonts w:ascii="Century Gothic" w:hAnsi="Century Gothic"/>
          <w:szCs w:val="22"/>
        </w:rPr>
        <w:t xml:space="preserve">erteilt, eine </w:t>
      </w:r>
      <w:r w:rsidR="00EB42AF">
        <w:rPr>
          <w:rFonts w:ascii="Century Gothic" w:hAnsi="Century Gothic"/>
          <w:szCs w:val="22"/>
        </w:rPr>
        <w:t xml:space="preserve">Anwendung </w:t>
      </w:r>
      <w:r w:rsidRPr="00B9101C">
        <w:rPr>
          <w:rFonts w:ascii="Century Gothic" w:hAnsi="Century Gothic"/>
          <w:szCs w:val="22"/>
        </w:rPr>
        <w:t>zu</w:t>
      </w:r>
      <w:r w:rsidR="00F72A15">
        <w:rPr>
          <w:rFonts w:ascii="Century Gothic" w:hAnsi="Century Gothic"/>
          <w:szCs w:val="22"/>
        </w:rPr>
        <w:t xml:space="preserve"> </w:t>
      </w:r>
      <w:r w:rsidR="00EB42AF">
        <w:rPr>
          <w:rFonts w:ascii="Century Gothic" w:hAnsi="Century Gothic"/>
          <w:szCs w:val="22"/>
        </w:rPr>
        <w:t>entwickeln</w:t>
      </w:r>
      <w:r w:rsidRPr="00B9101C">
        <w:rPr>
          <w:rFonts w:ascii="Century Gothic" w:hAnsi="Century Gothic"/>
          <w:szCs w:val="22"/>
        </w:rPr>
        <w:t>, welcher der Personalabt</w:t>
      </w:r>
      <w:r w:rsidR="00EB42AF">
        <w:rPr>
          <w:rFonts w:ascii="Century Gothic" w:hAnsi="Century Gothic"/>
          <w:szCs w:val="22"/>
        </w:rPr>
        <w:t>eilung die Möglichkeiten bietet,</w:t>
      </w:r>
      <w:r w:rsidRPr="00B9101C">
        <w:rPr>
          <w:rFonts w:ascii="Century Gothic" w:hAnsi="Century Gothic"/>
          <w:szCs w:val="22"/>
        </w:rPr>
        <w:t xml:space="preserve"> alle Verwaltungsaufgaben</w:t>
      </w:r>
      <w:r w:rsidR="00EB42AF">
        <w:rPr>
          <w:rFonts w:ascii="Century Gothic" w:hAnsi="Century Gothic"/>
          <w:szCs w:val="22"/>
        </w:rPr>
        <w:t>,</w:t>
      </w:r>
      <w:r w:rsidRPr="00B9101C">
        <w:rPr>
          <w:rFonts w:ascii="Century Gothic" w:hAnsi="Century Gothic"/>
          <w:szCs w:val="22"/>
        </w:rPr>
        <w:t xml:space="preserve"> welche derzeit durch mehrere Programme </w:t>
      </w:r>
      <w:r w:rsidR="00F72A15">
        <w:rPr>
          <w:rFonts w:ascii="Century Gothic" w:hAnsi="Century Gothic"/>
          <w:szCs w:val="22"/>
        </w:rPr>
        <w:t>erledigt</w:t>
      </w:r>
      <w:r w:rsidRPr="00B9101C">
        <w:rPr>
          <w:rFonts w:ascii="Century Gothic" w:hAnsi="Century Gothic"/>
          <w:szCs w:val="22"/>
        </w:rPr>
        <w:t xml:space="preserve"> werden, </w:t>
      </w:r>
      <w:r w:rsidR="00F72A15">
        <w:rPr>
          <w:rFonts w:ascii="Century Gothic" w:hAnsi="Century Gothic"/>
          <w:szCs w:val="22"/>
        </w:rPr>
        <w:t>in einem Programm zu verarbeiten.</w:t>
      </w:r>
    </w:p>
    <w:p w:rsidR="00B9101C" w:rsidRPr="00B9101C" w:rsidRDefault="00B9101C" w:rsidP="00B9101C">
      <w:pPr>
        <w:spacing w:line="360" w:lineRule="auto"/>
        <w:jc w:val="both"/>
        <w:rPr>
          <w:rFonts w:ascii="Century Gothic" w:hAnsi="Century Gothic"/>
          <w:szCs w:val="22"/>
        </w:rPr>
      </w:pPr>
      <w:r w:rsidRPr="00B9101C">
        <w:rPr>
          <w:rFonts w:ascii="Century Gothic" w:hAnsi="Century Gothic"/>
          <w:szCs w:val="22"/>
        </w:rPr>
        <w:t>Dabei sollen alle Zugriffe auf</w:t>
      </w:r>
      <w:r w:rsidR="00EB42AF">
        <w:rPr>
          <w:rFonts w:ascii="Century Gothic" w:hAnsi="Century Gothic"/>
          <w:szCs w:val="22"/>
        </w:rPr>
        <w:t xml:space="preserve"> die Personen-</w:t>
      </w:r>
      <w:r w:rsidRPr="00B9101C">
        <w:rPr>
          <w:rFonts w:ascii="Century Gothic" w:hAnsi="Century Gothic"/>
          <w:szCs w:val="22"/>
        </w:rPr>
        <w:t>,</w:t>
      </w:r>
      <w:r w:rsidR="00EB42AF">
        <w:rPr>
          <w:rFonts w:ascii="Century Gothic" w:hAnsi="Century Gothic"/>
          <w:szCs w:val="22"/>
        </w:rPr>
        <w:t xml:space="preserve"> Abteilungs-, Positions-,</w:t>
      </w:r>
      <w:r w:rsidRPr="00B9101C">
        <w:rPr>
          <w:rFonts w:ascii="Century Gothic" w:hAnsi="Century Gothic"/>
          <w:szCs w:val="22"/>
        </w:rPr>
        <w:t xml:space="preserve"> </w:t>
      </w:r>
      <w:r w:rsidR="00EB42AF">
        <w:rPr>
          <w:rFonts w:ascii="Century Gothic" w:hAnsi="Century Gothic"/>
          <w:szCs w:val="22"/>
        </w:rPr>
        <w:t>Raum- und Vertragsdaten</w:t>
      </w:r>
      <w:r w:rsidRPr="00B9101C">
        <w:rPr>
          <w:rFonts w:ascii="Century Gothic" w:hAnsi="Century Gothic"/>
          <w:szCs w:val="22"/>
        </w:rPr>
        <w:t xml:space="preserve"> gewährleistet werden. Sie möchten ein</w:t>
      </w:r>
      <w:r w:rsidR="00EB42AF">
        <w:rPr>
          <w:rFonts w:ascii="Century Gothic" w:hAnsi="Century Gothic"/>
          <w:szCs w:val="22"/>
        </w:rPr>
        <w:t>e möglichst übersichtliche und k</w:t>
      </w:r>
      <w:r w:rsidRPr="00B9101C">
        <w:rPr>
          <w:rFonts w:ascii="Century Gothic" w:hAnsi="Century Gothic"/>
          <w:szCs w:val="22"/>
        </w:rPr>
        <w:t xml:space="preserve">ompakte </w:t>
      </w:r>
      <w:r w:rsidR="00EB42AF">
        <w:rPr>
          <w:rFonts w:ascii="Century Gothic" w:hAnsi="Century Gothic"/>
          <w:szCs w:val="22"/>
        </w:rPr>
        <w:t>Oberfläche</w:t>
      </w:r>
      <w:r w:rsidRPr="00B9101C">
        <w:rPr>
          <w:rFonts w:ascii="Century Gothic" w:hAnsi="Century Gothic"/>
          <w:szCs w:val="22"/>
        </w:rPr>
        <w:t>, damit alle Daten so gut es geht zusammen sichtbar sind.</w:t>
      </w:r>
    </w:p>
    <w:p w:rsidR="00B40D37" w:rsidRPr="00CB11D4" w:rsidRDefault="00B40D37" w:rsidP="005569D0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00057C" w:rsidRDefault="00B40D37" w:rsidP="00B40D37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3" w:name="_Toc67639037"/>
      <w:r w:rsidRPr="00B40D37">
        <w:rPr>
          <w:rFonts w:ascii="Century Gothic" w:hAnsi="Century Gothic"/>
          <w:i w:val="0"/>
          <w:sz w:val="24"/>
          <w:szCs w:val="24"/>
        </w:rPr>
        <w:t>1.3 Projektziel</w:t>
      </w:r>
      <w:bookmarkEnd w:id="3"/>
    </w:p>
    <w:p w:rsidR="0091778C" w:rsidRPr="0091778C" w:rsidRDefault="0091778C" w:rsidP="0091778C"/>
    <w:p w:rsidR="00B40D37" w:rsidRPr="00DD0B9C" w:rsidRDefault="00B40D37" w:rsidP="00DD0B9C">
      <w:pPr>
        <w:spacing w:line="360" w:lineRule="auto"/>
        <w:jc w:val="both"/>
        <w:rPr>
          <w:rFonts w:ascii="Century Gothic" w:hAnsi="Century Gothic"/>
          <w:szCs w:val="22"/>
        </w:rPr>
      </w:pPr>
      <w:r w:rsidRPr="00DD0B9C">
        <w:rPr>
          <w:rFonts w:ascii="Century Gothic" w:hAnsi="Century Gothic"/>
          <w:szCs w:val="22"/>
        </w:rPr>
        <w:t xml:space="preserve">Ziel des Projektes </w:t>
      </w:r>
      <w:r w:rsidR="00747E1F">
        <w:rPr>
          <w:rFonts w:ascii="Century Gothic" w:hAnsi="Century Gothic"/>
          <w:szCs w:val="22"/>
        </w:rPr>
        <w:t>ist</w:t>
      </w:r>
      <w:r w:rsidR="00EB42AF">
        <w:rPr>
          <w:rFonts w:ascii="Century Gothic" w:hAnsi="Century Gothic"/>
          <w:szCs w:val="22"/>
        </w:rPr>
        <w:t>,</w:t>
      </w:r>
      <w:r w:rsidR="00747E1F">
        <w:rPr>
          <w:rFonts w:ascii="Century Gothic" w:hAnsi="Century Gothic"/>
          <w:szCs w:val="22"/>
        </w:rPr>
        <w:t xml:space="preserve"> es al</w:t>
      </w:r>
      <w:r w:rsidR="00EB42AF">
        <w:rPr>
          <w:rFonts w:ascii="Century Gothic" w:hAnsi="Century Gothic"/>
          <w:szCs w:val="22"/>
        </w:rPr>
        <w:t>le personalbezogene Aufgaben</w:t>
      </w:r>
      <w:r w:rsidR="00747E1F">
        <w:rPr>
          <w:rFonts w:ascii="Century Gothic" w:hAnsi="Century Gothic"/>
          <w:szCs w:val="22"/>
        </w:rPr>
        <w:t xml:space="preserve"> in einer </w:t>
      </w:r>
      <w:r w:rsidR="00EB42AF">
        <w:rPr>
          <w:rFonts w:ascii="Century Gothic" w:hAnsi="Century Gothic"/>
          <w:szCs w:val="22"/>
        </w:rPr>
        <w:t>Anwendung</w:t>
      </w:r>
      <w:r w:rsidR="00747E1F">
        <w:rPr>
          <w:rFonts w:ascii="Century Gothic" w:hAnsi="Century Gothic"/>
          <w:szCs w:val="22"/>
        </w:rPr>
        <w:t xml:space="preserve"> zu </w:t>
      </w:r>
      <w:r w:rsidR="00EB42AF">
        <w:rPr>
          <w:rFonts w:ascii="Century Gothic" w:hAnsi="Century Gothic"/>
          <w:szCs w:val="22"/>
        </w:rPr>
        <w:t>kombinieren</w:t>
      </w:r>
      <w:r w:rsidR="00747E1F">
        <w:rPr>
          <w:rFonts w:ascii="Century Gothic" w:hAnsi="Century Gothic"/>
          <w:szCs w:val="22"/>
        </w:rPr>
        <w:t>. Hierbei sollen alle benötigten Funktionen, welche die Personalabteilung für die Pflege der Daten verwendet</w:t>
      </w:r>
      <w:r w:rsidR="00EB42AF">
        <w:rPr>
          <w:rFonts w:ascii="Century Gothic" w:hAnsi="Century Gothic"/>
          <w:szCs w:val="22"/>
        </w:rPr>
        <w:t>,</w:t>
      </w:r>
      <w:r w:rsidR="00747E1F">
        <w:rPr>
          <w:rFonts w:ascii="Century Gothic" w:hAnsi="Century Gothic"/>
          <w:szCs w:val="22"/>
        </w:rPr>
        <w:t xml:space="preserve"> </w:t>
      </w:r>
      <w:r w:rsidR="00EB42AF">
        <w:rPr>
          <w:rFonts w:ascii="Century Gothic" w:hAnsi="Century Gothic"/>
          <w:szCs w:val="22"/>
        </w:rPr>
        <w:t>implementiert</w:t>
      </w:r>
      <w:r w:rsidR="00747E1F">
        <w:rPr>
          <w:rFonts w:ascii="Century Gothic" w:hAnsi="Century Gothic"/>
          <w:szCs w:val="22"/>
        </w:rPr>
        <w:t xml:space="preserve"> sein.</w:t>
      </w:r>
    </w:p>
    <w:p w:rsidR="00B40D37" w:rsidRDefault="00B40D37" w:rsidP="00B40D37"/>
    <w:p w:rsidR="00B40D37" w:rsidRPr="00AF02E4" w:rsidRDefault="00B40D37" w:rsidP="0000057C">
      <w:pPr>
        <w:rPr>
          <w:b/>
          <w:sz w:val="16"/>
          <w:szCs w:val="22"/>
        </w:rPr>
      </w:pPr>
    </w:p>
    <w:p w:rsidR="0000057C" w:rsidRDefault="00B40D37" w:rsidP="0000057C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4" w:name="_Toc67639038"/>
      <w:r>
        <w:rPr>
          <w:rFonts w:ascii="Century Gothic" w:hAnsi="Century Gothic"/>
          <w:i w:val="0"/>
          <w:sz w:val="24"/>
          <w:szCs w:val="24"/>
        </w:rPr>
        <w:t>1.4</w:t>
      </w:r>
      <w:r w:rsidR="0000057C" w:rsidRPr="006847B5">
        <w:rPr>
          <w:rFonts w:ascii="Century Gothic" w:hAnsi="Century Gothic"/>
          <w:i w:val="0"/>
          <w:sz w:val="24"/>
          <w:szCs w:val="24"/>
        </w:rPr>
        <w:t xml:space="preserve"> </w:t>
      </w:r>
      <w:r w:rsidR="00E60CB1">
        <w:rPr>
          <w:rFonts w:ascii="Century Gothic" w:hAnsi="Century Gothic"/>
          <w:i w:val="0"/>
          <w:sz w:val="24"/>
          <w:szCs w:val="24"/>
        </w:rPr>
        <w:t>Umgebung</w:t>
      </w:r>
      <w:bookmarkEnd w:id="4"/>
    </w:p>
    <w:p w:rsidR="00A539D0" w:rsidRPr="00A539D0" w:rsidRDefault="00A539D0" w:rsidP="00A539D0"/>
    <w:p w:rsidR="00E60CB1" w:rsidRPr="00E60CB1" w:rsidRDefault="00B40D37" w:rsidP="00E60CB1">
      <w:pPr>
        <w:pStyle w:val="berschrift3"/>
        <w:spacing w:before="0" w:after="0"/>
        <w:rPr>
          <w:rFonts w:ascii="Century Gothic" w:hAnsi="Century Gothic"/>
          <w:sz w:val="22"/>
          <w:szCs w:val="22"/>
        </w:rPr>
      </w:pPr>
      <w:bookmarkStart w:id="5" w:name="_Toc67639039"/>
      <w:r>
        <w:rPr>
          <w:rFonts w:ascii="Century Gothic" w:hAnsi="Century Gothic"/>
          <w:sz w:val="22"/>
          <w:szCs w:val="22"/>
        </w:rPr>
        <w:t>1.4</w:t>
      </w:r>
      <w:r w:rsidR="00E60CB1" w:rsidRPr="00E60CB1">
        <w:rPr>
          <w:rFonts w:ascii="Century Gothic" w:hAnsi="Century Gothic"/>
          <w:sz w:val="22"/>
          <w:szCs w:val="22"/>
        </w:rPr>
        <w:t>.1 Projekt</w:t>
      </w:r>
      <w:bookmarkEnd w:id="5"/>
    </w:p>
    <w:p w:rsidR="00E60CB1" w:rsidRDefault="00E60CB1" w:rsidP="00E60CB1"/>
    <w:p w:rsidR="00922C59" w:rsidRPr="008435EF" w:rsidRDefault="000349BA" w:rsidP="008435EF">
      <w:pPr>
        <w:spacing w:line="360" w:lineRule="auto"/>
        <w:jc w:val="both"/>
        <w:rPr>
          <w:rFonts w:ascii="Century Gothic" w:hAnsi="Century Gothic"/>
          <w:szCs w:val="22"/>
        </w:rPr>
      </w:pPr>
      <w:r w:rsidRPr="000349BA">
        <w:rPr>
          <w:rFonts w:ascii="Century Gothic" w:hAnsi="Century Gothic"/>
          <w:szCs w:val="22"/>
        </w:rPr>
        <w:t xml:space="preserve">Im Projektablauf </w:t>
      </w:r>
      <w:r w:rsidR="00747E1F">
        <w:rPr>
          <w:rFonts w:ascii="Century Gothic" w:hAnsi="Century Gothic"/>
          <w:szCs w:val="22"/>
        </w:rPr>
        <w:t xml:space="preserve">wird eine </w:t>
      </w:r>
      <w:r w:rsidR="00AD2F57">
        <w:rPr>
          <w:rFonts w:ascii="Century Gothic" w:hAnsi="Century Gothic"/>
          <w:szCs w:val="22"/>
        </w:rPr>
        <w:t>Desktop</w:t>
      </w:r>
      <w:r w:rsidR="00747E1F">
        <w:rPr>
          <w:rFonts w:ascii="Century Gothic" w:hAnsi="Century Gothic"/>
          <w:szCs w:val="22"/>
        </w:rPr>
        <w:t xml:space="preserve"> Anwendung geschrieben, welche auf Windows </w:t>
      </w:r>
      <w:r w:rsidR="00AD2F57">
        <w:rPr>
          <w:rFonts w:ascii="Century Gothic" w:hAnsi="Century Gothic"/>
          <w:szCs w:val="22"/>
        </w:rPr>
        <w:t>verfügbar</w:t>
      </w:r>
      <w:r w:rsidR="00747E1F">
        <w:rPr>
          <w:rFonts w:ascii="Century Gothic" w:hAnsi="Century Gothic"/>
          <w:szCs w:val="22"/>
        </w:rPr>
        <w:t xml:space="preserve"> sein soll. Diese Anwendung wird mit der Programmiersprache C# in Visual Studio entwickelt. Die Datenbank wird als </w:t>
      </w:r>
      <w:r w:rsidR="00F458ED">
        <w:rPr>
          <w:rFonts w:ascii="Century Gothic" w:hAnsi="Century Gothic"/>
          <w:szCs w:val="22"/>
        </w:rPr>
        <w:t>My</w:t>
      </w:r>
      <w:r w:rsidR="00747E1F">
        <w:rPr>
          <w:rFonts w:ascii="Century Gothic" w:hAnsi="Century Gothic"/>
          <w:szCs w:val="22"/>
        </w:rPr>
        <w:t>SQL-Datenbank realisiert.</w:t>
      </w:r>
    </w:p>
    <w:p w:rsidR="00A539D0" w:rsidRDefault="00A539D0" w:rsidP="00E60CB1"/>
    <w:p w:rsidR="00B40EEE" w:rsidRDefault="00B40EEE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F458ED" w:rsidRDefault="00F458ED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F458ED" w:rsidRDefault="00F458ED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F458ED" w:rsidRDefault="00F458ED" w:rsidP="008435EF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523217" w:rsidRDefault="00523217" w:rsidP="003424A2">
      <w:pPr>
        <w:spacing w:line="360" w:lineRule="auto"/>
        <w:rPr>
          <w:rFonts w:ascii="Century Gothic" w:hAnsi="Century Gothic"/>
          <w:szCs w:val="22"/>
        </w:rPr>
      </w:pPr>
    </w:p>
    <w:p w:rsidR="0000057C" w:rsidRDefault="0000057C" w:rsidP="0000057C">
      <w:pPr>
        <w:pStyle w:val="berschrift1"/>
        <w:spacing w:before="0" w:after="0"/>
        <w:rPr>
          <w:rFonts w:ascii="Century Gothic" w:hAnsi="Century Gothic" w:cs="Century Gothic"/>
          <w:szCs w:val="22"/>
        </w:rPr>
      </w:pPr>
      <w:bookmarkStart w:id="6" w:name="_Toc67639041"/>
      <w:r w:rsidRPr="006847B5">
        <w:rPr>
          <w:rFonts w:ascii="Century Gothic" w:hAnsi="Century Gothic" w:cs="Century Gothic"/>
          <w:szCs w:val="22"/>
        </w:rPr>
        <w:t xml:space="preserve">2. </w:t>
      </w:r>
      <w:r w:rsidR="0062134F">
        <w:rPr>
          <w:rFonts w:ascii="Century Gothic" w:hAnsi="Century Gothic" w:cs="Century Gothic"/>
          <w:szCs w:val="22"/>
        </w:rPr>
        <w:t>Analysephase</w:t>
      </w:r>
      <w:bookmarkEnd w:id="6"/>
    </w:p>
    <w:p w:rsidR="0000057C" w:rsidRPr="00DA136E" w:rsidRDefault="0000057C" w:rsidP="0000057C"/>
    <w:p w:rsidR="0000057C" w:rsidRPr="006847B5" w:rsidRDefault="0000057C" w:rsidP="0000057C">
      <w:pPr>
        <w:pStyle w:val="berschrift2"/>
        <w:spacing w:before="0" w:after="0"/>
        <w:rPr>
          <w:rFonts w:ascii="Century Gothic" w:hAnsi="Century Gothic" w:cs="Century Gothic"/>
          <w:i w:val="0"/>
          <w:sz w:val="24"/>
          <w:szCs w:val="22"/>
        </w:rPr>
      </w:pPr>
      <w:bookmarkStart w:id="7" w:name="_Toc67639042"/>
      <w:r w:rsidRPr="006847B5">
        <w:rPr>
          <w:rFonts w:ascii="Century Gothic" w:hAnsi="Century Gothic" w:cs="Century Gothic"/>
          <w:i w:val="0"/>
          <w:sz w:val="24"/>
          <w:szCs w:val="22"/>
        </w:rPr>
        <w:t xml:space="preserve">2.1 </w:t>
      </w:r>
      <w:r w:rsidR="00040F35">
        <w:rPr>
          <w:rFonts w:ascii="Century Gothic" w:hAnsi="Century Gothic" w:cs="Century Gothic"/>
          <w:i w:val="0"/>
          <w:sz w:val="24"/>
          <w:szCs w:val="22"/>
        </w:rPr>
        <w:t>Ist-Analyse</w:t>
      </w:r>
      <w:bookmarkEnd w:id="7"/>
    </w:p>
    <w:p w:rsidR="005569D0" w:rsidRDefault="005569D0" w:rsidP="0000057C">
      <w:pPr>
        <w:pStyle w:val="berschrift2"/>
        <w:spacing w:before="0" w:after="0"/>
        <w:rPr>
          <w:rFonts w:ascii="Century Gothic" w:hAnsi="Century Gothic"/>
          <w:b w:val="0"/>
          <w:i w:val="0"/>
          <w:sz w:val="22"/>
          <w:szCs w:val="22"/>
        </w:rPr>
      </w:pPr>
    </w:p>
    <w:p w:rsidR="00747E1F" w:rsidRPr="0043087F" w:rsidRDefault="00747E1F" w:rsidP="00747E1F">
      <w:pPr>
        <w:spacing w:line="360" w:lineRule="auto"/>
        <w:jc w:val="both"/>
        <w:rPr>
          <w:rFonts w:cs="Arial"/>
        </w:rPr>
      </w:pPr>
      <w:r w:rsidRPr="00747E1F">
        <w:rPr>
          <w:rFonts w:ascii="Century Gothic" w:hAnsi="Century Gothic"/>
          <w:szCs w:val="22"/>
        </w:rPr>
        <w:t xml:space="preserve">Die Firma Verwaltet derzeit alle Daten in mehreren kleinen Programmen, welche nicht auf die gleiche Datenbank zugreifen. Die Verwaltung übernimmt ausschließlich die </w:t>
      </w:r>
      <w:r w:rsidR="00F458ED">
        <w:rPr>
          <w:rFonts w:ascii="Century Gothic" w:hAnsi="Century Gothic"/>
          <w:szCs w:val="22"/>
        </w:rPr>
        <w:t>Personalabteilung.</w:t>
      </w:r>
    </w:p>
    <w:p w:rsidR="00F46764" w:rsidRPr="00AF64B0" w:rsidRDefault="00F46764" w:rsidP="00AF64B0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00057C" w:rsidRPr="006847B5" w:rsidRDefault="005F63E8" w:rsidP="0000057C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8" w:name="_Toc67639043"/>
      <w:r>
        <w:rPr>
          <w:rFonts w:ascii="Century Gothic" w:hAnsi="Century Gothic"/>
          <w:i w:val="0"/>
          <w:sz w:val="24"/>
          <w:szCs w:val="22"/>
        </w:rPr>
        <w:t>2</w:t>
      </w:r>
      <w:r w:rsidR="0000057C" w:rsidRPr="006847B5">
        <w:rPr>
          <w:rFonts w:ascii="Century Gothic" w:hAnsi="Century Gothic"/>
          <w:i w:val="0"/>
          <w:sz w:val="24"/>
          <w:szCs w:val="22"/>
        </w:rPr>
        <w:t xml:space="preserve">.2 </w:t>
      </w:r>
      <w:r w:rsidR="00004914">
        <w:rPr>
          <w:rFonts w:ascii="Century Gothic" w:hAnsi="Century Gothic"/>
          <w:i w:val="0"/>
          <w:sz w:val="24"/>
          <w:szCs w:val="22"/>
        </w:rPr>
        <w:t>Soll-Konzept</w:t>
      </w:r>
      <w:bookmarkEnd w:id="8"/>
    </w:p>
    <w:p w:rsidR="0000057C" w:rsidRPr="007C13E9" w:rsidRDefault="0000057C" w:rsidP="0000057C">
      <w:pPr>
        <w:spacing w:line="360" w:lineRule="auto"/>
        <w:rPr>
          <w:rFonts w:ascii="Century Gothic" w:hAnsi="Century Gothic"/>
          <w:b/>
          <w:sz w:val="12"/>
          <w:szCs w:val="22"/>
        </w:rPr>
      </w:pPr>
    </w:p>
    <w:p w:rsidR="00B2559B" w:rsidRPr="00B2559B" w:rsidRDefault="00B2559B" w:rsidP="00B2559B">
      <w:pPr>
        <w:spacing w:line="360" w:lineRule="auto"/>
        <w:jc w:val="both"/>
        <w:rPr>
          <w:rFonts w:ascii="Century Gothic" w:hAnsi="Century Gothic"/>
          <w:szCs w:val="22"/>
        </w:rPr>
      </w:pPr>
      <w:r w:rsidRPr="00B2559B">
        <w:rPr>
          <w:rFonts w:ascii="Century Gothic" w:hAnsi="Century Gothic"/>
          <w:szCs w:val="22"/>
        </w:rPr>
        <w:t xml:space="preserve">Anstatt viele kleine Programme werden alle Funktionalitäten in einer großen </w:t>
      </w:r>
      <w:r w:rsidR="00F458ED">
        <w:rPr>
          <w:rFonts w:ascii="Century Gothic" w:hAnsi="Century Gothic"/>
          <w:szCs w:val="22"/>
        </w:rPr>
        <w:t>Anwendung</w:t>
      </w:r>
      <w:r w:rsidRPr="00B2559B">
        <w:rPr>
          <w:rFonts w:ascii="Century Gothic" w:hAnsi="Century Gothic"/>
          <w:szCs w:val="22"/>
        </w:rPr>
        <w:t xml:space="preserve"> </w:t>
      </w:r>
      <w:r w:rsidR="00F458ED">
        <w:rPr>
          <w:rFonts w:ascii="Century Gothic" w:hAnsi="Century Gothic"/>
          <w:szCs w:val="22"/>
        </w:rPr>
        <w:t>zusammengefasst</w:t>
      </w:r>
      <w:r w:rsidRPr="00B2559B">
        <w:rPr>
          <w:rFonts w:ascii="Century Gothic" w:hAnsi="Century Gothic"/>
          <w:szCs w:val="22"/>
        </w:rPr>
        <w:t>. Dazu werden noch weitere Funktionen hinzugefügt, welche während der Entwicklung noch auftreten</w:t>
      </w:r>
      <w:r w:rsidR="00F458ED">
        <w:rPr>
          <w:rFonts w:ascii="Century Gothic" w:hAnsi="Century Gothic"/>
          <w:szCs w:val="22"/>
        </w:rPr>
        <w:t xml:space="preserve"> könnten</w:t>
      </w:r>
      <w:r w:rsidRPr="00B2559B">
        <w:rPr>
          <w:rFonts w:ascii="Century Gothic" w:hAnsi="Century Gothic"/>
          <w:szCs w:val="22"/>
        </w:rPr>
        <w:t xml:space="preserve">. Diese Anwendung wird auf eine </w:t>
      </w:r>
      <w:r w:rsidR="00DB2728">
        <w:rPr>
          <w:rFonts w:ascii="Century Gothic" w:hAnsi="Century Gothic"/>
          <w:szCs w:val="22"/>
        </w:rPr>
        <w:t xml:space="preserve">einheitliche </w:t>
      </w:r>
      <w:r w:rsidRPr="00B2559B">
        <w:rPr>
          <w:rFonts w:ascii="Century Gothic" w:hAnsi="Century Gothic"/>
          <w:szCs w:val="22"/>
        </w:rPr>
        <w:t xml:space="preserve">Datenbank zugreifen, damit wird die Pflege der Daten erleichtert und alle Daten </w:t>
      </w:r>
      <w:r w:rsidR="00DB2728">
        <w:rPr>
          <w:rFonts w:ascii="Century Gothic" w:hAnsi="Century Gothic"/>
          <w:szCs w:val="22"/>
        </w:rPr>
        <w:t>bleiben konsistent</w:t>
      </w:r>
      <w:r w:rsidRPr="00B2559B">
        <w:rPr>
          <w:rFonts w:ascii="Century Gothic" w:hAnsi="Century Gothic"/>
          <w:szCs w:val="22"/>
        </w:rPr>
        <w:t>.</w:t>
      </w:r>
    </w:p>
    <w:p w:rsidR="004D2143" w:rsidRPr="004D2143" w:rsidRDefault="004D2143" w:rsidP="004D2143"/>
    <w:p w:rsidR="00BC616C" w:rsidRDefault="00715779" w:rsidP="00BC616C">
      <w:pPr>
        <w:pStyle w:val="berschrift1"/>
        <w:spacing w:before="0" w:after="0"/>
        <w:rPr>
          <w:rFonts w:ascii="Century Gothic" w:hAnsi="Century Gothic" w:cs="Century Gothic"/>
          <w:szCs w:val="22"/>
        </w:rPr>
      </w:pPr>
      <w:bookmarkStart w:id="9" w:name="_Toc67639044"/>
      <w:r>
        <w:rPr>
          <w:rFonts w:ascii="Century Gothic" w:hAnsi="Century Gothic" w:cs="Century Gothic"/>
          <w:szCs w:val="22"/>
        </w:rPr>
        <w:t>3.</w:t>
      </w:r>
      <w:r w:rsidRPr="00715779">
        <w:rPr>
          <w:rFonts w:ascii="Century Gothic" w:hAnsi="Century Gothic" w:cs="Century Gothic"/>
          <w:szCs w:val="22"/>
        </w:rPr>
        <w:t>Entwurfphase</w:t>
      </w:r>
      <w:bookmarkEnd w:id="9"/>
    </w:p>
    <w:p w:rsidR="00BC616C" w:rsidRDefault="00BC616C" w:rsidP="00BC616C">
      <w:pPr>
        <w:pStyle w:val="berschrift1"/>
        <w:spacing w:before="0" w:after="0"/>
        <w:rPr>
          <w:rFonts w:ascii="Century Gothic" w:hAnsi="Century Gothic" w:cs="Century Gothic"/>
          <w:szCs w:val="22"/>
        </w:rPr>
      </w:pPr>
    </w:p>
    <w:p w:rsidR="0000057C" w:rsidRDefault="00BC616C" w:rsidP="00BC616C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10" w:name="_Toc67639045"/>
      <w:r>
        <w:rPr>
          <w:rFonts w:ascii="Century Gothic" w:hAnsi="Century Gothic"/>
          <w:i w:val="0"/>
          <w:sz w:val="24"/>
          <w:szCs w:val="24"/>
        </w:rPr>
        <w:t>3</w:t>
      </w:r>
      <w:r w:rsidRPr="00BC616C">
        <w:rPr>
          <w:rFonts w:ascii="Century Gothic" w:hAnsi="Century Gothic"/>
          <w:i w:val="0"/>
          <w:sz w:val="24"/>
          <w:szCs w:val="24"/>
        </w:rPr>
        <w:t>.1 Zielplattform</w:t>
      </w:r>
      <w:bookmarkEnd w:id="10"/>
    </w:p>
    <w:p w:rsidR="000D655A" w:rsidRPr="000D655A" w:rsidRDefault="000D655A" w:rsidP="000D655A">
      <w:pPr>
        <w:rPr>
          <w:sz w:val="16"/>
        </w:rPr>
      </w:pPr>
    </w:p>
    <w:p w:rsidR="00BC616C" w:rsidRDefault="006D33D5" w:rsidP="00BC616C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Die Primäre Zielplattform </w:t>
      </w:r>
      <w:r w:rsidR="001132FE">
        <w:rPr>
          <w:rFonts w:ascii="Century Gothic" w:hAnsi="Century Gothic"/>
          <w:szCs w:val="22"/>
        </w:rPr>
        <w:t>ist</w:t>
      </w:r>
      <w:r>
        <w:rPr>
          <w:rFonts w:ascii="Century Gothic" w:hAnsi="Century Gothic"/>
          <w:szCs w:val="22"/>
        </w:rPr>
        <w:t xml:space="preserve"> wie im Abschnitt</w:t>
      </w:r>
      <w:r w:rsidR="005E7567">
        <w:rPr>
          <w:rFonts w:ascii="Century Gothic" w:hAnsi="Century Gothic"/>
          <w:szCs w:val="22"/>
        </w:rPr>
        <w:t xml:space="preserve"> 2.2 Soll-</w:t>
      </w:r>
      <w:r w:rsidR="00DB2728">
        <w:rPr>
          <w:rFonts w:ascii="Century Gothic" w:hAnsi="Century Gothic"/>
          <w:szCs w:val="22"/>
        </w:rPr>
        <w:t>Konzept bereits beschrieben, die Windows Domäne</w:t>
      </w:r>
      <w:r w:rsidR="005E7567">
        <w:rPr>
          <w:rFonts w:ascii="Century Gothic" w:hAnsi="Century Gothic"/>
          <w:szCs w:val="22"/>
        </w:rPr>
        <w:t>.</w:t>
      </w:r>
    </w:p>
    <w:p w:rsidR="000D655A" w:rsidRPr="00F4786D" w:rsidRDefault="000D655A" w:rsidP="00BC616C">
      <w:pPr>
        <w:spacing w:line="360" w:lineRule="auto"/>
        <w:jc w:val="both"/>
        <w:rPr>
          <w:rFonts w:ascii="Century Gothic" w:hAnsi="Century Gothic"/>
          <w:sz w:val="8"/>
          <w:szCs w:val="22"/>
        </w:rPr>
      </w:pPr>
    </w:p>
    <w:p w:rsidR="00BC616C" w:rsidRDefault="00BC616C" w:rsidP="00BC616C">
      <w:r>
        <w:t xml:space="preserve"> </w:t>
      </w:r>
    </w:p>
    <w:p w:rsidR="00BB470F" w:rsidRDefault="00BB470F" w:rsidP="005E7567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11" w:name="_Toc67639046"/>
      <w:r w:rsidRPr="00BB470F">
        <w:rPr>
          <w:rFonts w:ascii="Century Gothic" w:hAnsi="Century Gothic"/>
          <w:i w:val="0"/>
          <w:sz w:val="24"/>
          <w:szCs w:val="24"/>
        </w:rPr>
        <w:t>3.2</w:t>
      </w:r>
      <w:r>
        <w:rPr>
          <w:rFonts w:ascii="Century Gothic" w:hAnsi="Century Gothic"/>
          <w:i w:val="0"/>
          <w:sz w:val="24"/>
          <w:szCs w:val="24"/>
        </w:rPr>
        <w:t xml:space="preserve"> </w:t>
      </w:r>
      <w:r w:rsidRPr="00BB470F">
        <w:rPr>
          <w:rFonts w:ascii="Century Gothic" w:hAnsi="Century Gothic"/>
          <w:i w:val="0"/>
          <w:sz w:val="24"/>
          <w:szCs w:val="24"/>
        </w:rPr>
        <w:t>Ermittlung de</w:t>
      </w:r>
      <w:r w:rsidR="005E7567">
        <w:rPr>
          <w:rFonts w:ascii="Century Gothic" w:hAnsi="Century Gothic"/>
          <w:i w:val="0"/>
          <w:sz w:val="24"/>
          <w:szCs w:val="24"/>
        </w:rPr>
        <w:t>r Funktionen</w:t>
      </w:r>
      <w:bookmarkEnd w:id="11"/>
    </w:p>
    <w:p w:rsidR="005E7567" w:rsidRPr="005E7567" w:rsidRDefault="005E7567" w:rsidP="005E7567">
      <w:pPr>
        <w:spacing w:line="360" w:lineRule="auto"/>
        <w:jc w:val="both"/>
        <w:rPr>
          <w:rFonts w:ascii="Century Gothic" w:hAnsi="Century Gothic"/>
          <w:sz w:val="16"/>
          <w:szCs w:val="16"/>
        </w:rPr>
      </w:pPr>
    </w:p>
    <w:p w:rsidR="005E7567" w:rsidRDefault="005E7567" w:rsidP="005E7567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 Personalabteilung von Soloplan hat ein</w:t>
      </w:r>
      <w:r w:rsidR="00DB2728">
        <w:rPr>
          <w:rFonts w:ascii="Century Gothic" w:hAnsi="Century Gothic"/>
          <w:szCs w:val="22"/>
        </w:rPr>
        <w:t>e</w:t>
      </w:r>
      <w:r>
        <w:rPr>
          <w:rFonts w:ascii="Century Gothic" w:hAnsi="Century Gothic"/>
          <w:szCs w:val="22"/>
        </w:rPr>
        <w:t xml:space="preserve"> Stichpunkt Liste mit allen Funktionen geschrieben, welche sie derzeitig in ihren Verwaltunge</w:t>
      </w:r>
      <w:r w:rsidR="00DB2728">
        <w:rPr>
          <w:rFonts w:ascii="Century Gothic" w:hAnsi="Century Gothic"/>
          <w:szCs w:val="22"/>
        </w:rPr>
        <w:t>n verwenden. Daraus konnte man f</w:t>
      </w:r>
      <w:r>
        <w:rPr>
          <w:rFonts w:ascii="Century Gothic" w:hAnsi="Century Gothic"/>
          <w:szCs w:val="22"/>
        </w:rPr>
        <w:t xml:space="preserve">olgende </w:t>
      </w:r>
      <w:r w:rsidR="00DB2728">
        <w:rPr>
          <w:rFonts w:ascii="Century Gothic" w:hAnsi="Century Gothic"/>
          <w:szCs w:val="22"/>
        </w:rPr>
        <w:t>Module a</w:t>
      </w:r>
      <w:r>
        <w:rPr>
          <w:rFonts w:ascii="Century Gothic" w:hAnsi="Century Gothic"/>
          <w:szCs w:val="22"/>
        </w:rPr>
        <w:t>bleiten</w:t>
      </w:r>
      <w:r w:rsidR="0029408E">
        <w:rPr>
          <w:rFonts w:ascii="Century Gothic" w:hAnsi="Century Gothic"/>
          <w:szCs w:val="22"/>
        </w:rPr>
        <w:t>, welche die verschiedenen Funktionen beinhalten</w:t>
      </w:r>
      <w:r w:rsidR="00B25BB7">
        <w:rPr>
          <w:rFonts w:ascii="Century Gothic" w:hAnsi="Century Gothic"/>
          <w:szCs w:val="22"/>
        </w:rPr>
        <w:t xml:space="preserve"> [ANLAGEN]</w:t>
      </w:r>
      <w:r>
        <w:rPr>
          <w:rFonts w:ascii="Century Gothic" w:hAnsi="Century Gothic"/>
          <w:szCs w:val="22"/>
        </w:rPr>
        <w:t>:</w:t>
      </w:r>
    </w:p>
    <w:p w:rsidR="0029408E" w:rsidRDefault="0029408E" w:rsidP="005E7567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r w:rsidRPr="0029408E">
        <w:rPr>
          <w:rFonts w:ascii="Century Gothic" w:hAnsi="Century Gothic"/>
          <w:b/>
          <w:szCs w:val="22"/>
          <w:u w:val="single"/>
        </w:rPr>
        <w:t>Abteilungsverwaltung:</w:t>
      </w:r>
    </w:p>
    <w:p w:rsidR="0029408E" w:rsidRDefault="00DB2728" w:rsidP="0029408E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Dieses</w:t>
      </w:r>
      <w:r w:rsidR="0029408E" w:rsidRPr="0029408E">
        <w:rPr>
          <w:rFonts w:ascii="Century Gothic" w:hAnsi="Century Gothic"/>
          <w:szCs w:val="22"/>
        </w:rPr>
        <w:t xml:space="preserve"> </w:t>
      </w:r>
      <w:r>
        <w:rPr>
          <w:rFonts w:ascii="Century Gothic" w:hAnsi="Century Gothic"/>
          <w:szCs w:val="22"/>
        </w:rPr>
        <w:t>Modul</w:t>
      </w:r>
      <w:r w:rsidR="0029408E" w:rsidRPr="0029408E">
        <w:rPr>
          <w:rFonts w:ascii="Century Gothic" w:hAnsi="Century Gothic"/>
          <w:szCs w:val="22"/>
        </w:rPr>
        <w:t xml:space="preserve"> bietet der Personala</w:t>
      </w:r>
      <w:r>
        <w:rPr>
          <w:rFonts w:ascii="Century Gothic" w:hAnsi="Century Gothic"/>
          <w:szCs w:val="22"/>
        </w:rPr>
        <w:t>bteilung die Möglichkeit, alle f</w:t>
      </w:r>
      <w:r w:rsidR="0029408E" w:rsidRPr="0029408E">
        <w:rPr>
          <w:rFonts w:ascii="Century Gothic" w:hAnsi="Century Gothic"/>
          <w:szCs w:val="22"/>
        </w:rPr>
        <w:t>achbezogenen Daten für die Abte</w:t>
      </w:r>
      <w:r w:rsidR="006F61CF">
        <w:rPr>
          <w:rFonts w:ascii="Century Gothic" w:hAnsi="Century Gothic"/>
          <w:szCs w:val="22"/>
        </w:rPr>
        <w:t>ilungen zu verwalten.</w:t>
      </w:r>
      <w:r w:rsidR="0029408E" w:rsidRPr="0029408E">
        <w:rPr>
          <w:rFonts w:ascii="Century Gothic" w:hAnsi="Century Gothic"/>
          <w:szCs w:val="22"/>
        </w:rPr>
        <w:t xml:space="preserve"> Dazu gibt</w:t>
      </w:r>
      <w:r w:rsidR="006F61CF">
        <w:rPr>
          <w:rFonts w:ascii="Century Gothic" w:hAnsi="Century Gothic"/>
          <w:szCs w:val="22"/>
        </w:rPr>
        <w:t xml:space="preserve"> es</w:t>
      </w:r>
      <w:r w:rsidR="0029408E" w:rsidRPr="0029408E">
        <w:rPr>
          <w:rFonts w:ascii="Century Gothic" w:hAnsi="Century Gothic"/>
          <w:szCs w:val="22"/>
        </w:rPr>
        <w:t xml:space="preserve"> eine Auswertungsfunktion, welche eine Auflistung aller zugeordneten Mitarbeiter der Abteilung ermöglicht</w:t>
      </w:r>
      <w:r w:rsidR="006F61CF">
        <w:rPr>
          <w:rFonts w:ascii="Century Gothic" w:hAnsi="Century Gothic"/>
          <w:szCs w:val="22"/>
        </w:rPr>
        <w:t>.</w:t>
      </w:r>
    </w:p>
    <w:p w:rsidR="006F61CF" w:rsidRDefault="006F61CF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lastRenderedPageBreak/>
        <w:t>Funktionen:</w:t>
      </w:r>
    </w:p>
    <w:p w:rsidR="006F61CF" w:rsidRPr="006F61CF" w:rsidRDefault="0029408E" w:rsidP="006F61CF">
      <w:pPr>
        <w:pStyle w:val="Listenabsatz"/>
        <w:numPr>
          <w:ilvl w:val="0"/>
          <w:numId w:val="22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Auflistung aller Abteilungen</w:t>
      </w:r>
      <w:r w:rsidR="006F61CF">
        <w:rPr>
          <w:rFonts w:ascii="Century Gothic" w:hAnsi="Century Gothic"/>
          <w:szCs w:val="22"/>
        </w:rPr>
        <w:t xml:space="preserve"> </w:t>
      </w:r>
    </w:p>
    <w:p w:rsidR="0029408E" w:rsidRPr="0029408E" w:rsidRDefault="006F61CF" w:rsidP="0029408E">
      <w:pPr>
        <w:pStyle w:val="Listenabsatz"/>
        <w:numPr>
          <w:ilvl w:val="0"/>
          <w:numId w:val="22"/>
        </w:num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Verwalten von Abteilungen</w:t>
      </w:r>
      <w:r w:rsidR="00E30D94">
        <w:rPr>
          <w:rFonts w:ascii="Century Gothic" w:hAnsi="Century Gothic"/>
          <w:szCs w:val="22"/>
        </w:rPr>
        <w:t xml:space="preserve"> und deren Mitarbeiter</w:t>
      </w: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r w:rsidRPr="0029408E">
        <w:rPr>
          <w:rFonts w:ascii="Century Gothic" w:hAnsi="Century Gothic"/>
          <w:b/>
          <w:szCs w:val="22"/>
          <w:u w:val="single"/>
        </w:rPr>
        <w:t>Mitarbeiterverwaltung</w:t>
      </w:r>
    </w:p>
    <w:p w:rsidR="0029408E" w:rsidRDefault="006F61CF" w:rsidP="0029408E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Dieses</w:t>
      </w:r>
      <w:r w:rsidR="0029408E" w:rsidRPr="0029408E">
        <w:rPr>
          <w:rFonts w:ascii="Century Gothic" w:hAnsi="Century Gothic"/>
          <w:szCs w:val="22"/>
        </w:rPr>
        <w:t xml:space="preserve"> </w:t>
      </w:r>
      <w:r>
        <w:rPr>
          <w:rFonts w:ascii="Century Gothic" w:hAnsi="Century Gothic"/>
          <w:szCs w:val="22"/>
        </w:rPr>
        <w:t>Modul</w:t>
      </w:r>
      <w:r w:rsidR="0029408E" w:rsidRPr="0029408E">
        <w:rPr>
          <w:rFonts w:ascii="Century Gothic" w:hAnsi="Century Gothic"/>
          <w:szCs w:val="22"/>
        </w:rPr>
        <w:t xml:space="preserve"> dient für die Verwal</w:t>
      </w:r>
      <w:r w:rsidR="00E85B67">
        <w:rPr>
          <w:rFonts w:ascii="Century Gothic" w:hAnsi="Century Gothic"/>
          <w:szCs w:val="22"/>
        </w:rPr>
        <w:t>tung aller Mitarbeiter und deren</w:t>
      </w:r>
      <w:r w:rsidR="0029408E" w:rsidRPr="0029408E">
        <w:rPr>
          <w:rFonts w:ascii="Century Gothic" w:hAnsi="Century Gothic"/>
          <w:szCs w:val="22"/>
        </w:rPr>
        <w:t xml:space="preserve"> Daten. </w:t>
      </w:r>
      <w:r w:rsidR="00E85B67">
        <w:rPr>
          <w:rFonts w:ascii="Century Gothic" w:hAnsi="Century Gothic"/>
          <w:szCs w:val="22"/>
        </w:rPr>
        <w:t xml:space="preserve">Es </w:t>
      </w:r>
      <w:r w:rsidR="0029408E" w:rsidRPr="0029408E">
        <w:rPr>
          <w:rFonts w:ascii="Century Gothic" w:hAnsi="Century Gothic"/>
          <w:szCs w:val="22"/>
        </w:rPr>
        <w:t>dient als Kernstück der Verwaltun</w:t>
      </w:r>
      <w:r w:rsidR="00E85B67">
        <w:rPr>
          <w:rFonts w:ascii="Century Gothic" w:hAnsi="Century Gothic"/>
          <w:szCs w:val="22"/>
        </w:rPr>
        <w:t>g, da durch dieses</w:t>
      </w:r>
      <w:r w:rsidR="0029408E" w:rsidRPr="0029408E">
        <w:rPr>
          <w:rFonts w:ascii="Century Gothic" w:hAnsi="Century Gothic"/>
          <w:szCs w:val="22"/>
        </w:rPr>
        <w:t xml:space="preserve"> alle </w:t>
      </w:r>
      <w:r w:rsidR="00E85B67">
        <w:rPr>
          <w:rFonts w:ascii="Century Gothic" w:hAnsi="Century Gothic"/>
          <w:szCs w:val="22"/>
        </w:rPr>
        <w:t>Mitarbeiterzuordnungen vorgenommen werden können</w:t>
      </w:r>
      <w:r w:rsidR="0029408E" w:rsidRPr="0029408E">
        <w:rPr>
          <w:rFonts w:ascii="Century Gothic" w:hAnsi="Century Gothic"/>
          <w:szCs w:val="22"/>
        </w:rPr>
        <w:t>.</w:t>
      </w: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t>Funktionen:</w:t>
      </w:r>
    </w:p>
    <w:p w:rsidR="0029408E" w:rsidRPr="0029408E" w:rsidRDefault="0029408E" w:rsidP="0029408E">
      <w:pPr>
        <w:pStyle w:val="Listenabsatz"/>
        <w:numPr>
          <w:ilvl w:val="0"/>
          <w:numId w:val="23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Auflistung aller Mitarbeiter</w:t>
      </w:r>
    </w:p>
    <w:p w:rsidR="0029408E" w:rsidRPr="00E85B67" w:rsidRDefault="00E85B67" w:rsidP="00E85B67">
      <w:pPr>
        <w:pStyle w:val="Listenabsatz"/>
        <w:numPr>
          <w:ilvl w:val="0"/>
          <w:numId w:val="23"/>
        </w:num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Verwaltung von</w:t>
      </w:r>
      <w:r w:rsidR="0029408E" w:rsidRPr="0029408E">
        <w:rPr>
          <w:rFonts w:ascii="Century Gothic" w:hAnsi="Century Gothic"/>
          <w:szCs w:val="22"/>
        </w:rPr>
        <w:t xml:space="preserve"> Mitarbeitern</w:t>
      </w:r>
    </w:p>
    <w:p w:rsidR="0029408E" w:rsidRDefault="0029408E" w:rsidP="0029408E">
      <w:pPr>
        <w:pStyle w:val="Listenabsatz"/>
        <w:numPr>
          <w:ilvl w:val="0"/>
          <w:numId w:val="23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Zuordnung der Positionen</w:t>
      </w:r>
      <w:r w:rsidR="00E85B67">
        <w:rPr>
          <w:rFonts w:ascii="Century Gothic" w:hAnsi="Century Gothic"/>
          <w:szCs w:val="22"/>
        </w:rPr>
        <w:t>, Abteilungen</w:t>
      </w:r>
      <w:r w:rsidR="00E30D94">
        <w:rPr>
          <w:rFonts w:ascii="Century Gothic" w:hAnsi="Century Gothic"/>
          <w:szCs w:val="22"/>
        </w:rPr>
        <w:t>, Räume und</w:t>
      </w:r>
      <w:r w:rsidR="00E85B67">
        <w:rPr>
          <w:rFonts w:ascii="Century Gothic" w:hAnsi="Century Gothic"/>
          <w:szCs w:val="22"/>
        </w:rPr>
        <w:t xml:space="preserve"> Verträge </w:t>
      </w:r>
      <w:r w:rsidRPr="0029408E">
        <w:rPr>
          <w:rFonts w:ascii="Century Gothic" w:hAnsi="Century Gothic"/>
          <w:szCs w:val="22"/>
        </w:rPr>
        <w:t xml:space="preserve"> </w:t>
      </w:r>
    </w:p>
    <w:p w:rsidR="00E85B67" w:rsidRPr="00E85B67" w:rsidRDefault="00E85B67" w:rsidP="00E85B67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r w:rsidRPr="0029408E">
        <w:rPr>
          <w:rFonts w:ascii="Century Gothic" w:hAnsi="Century Gothic"/>
          <w:b/>
          <w:szCs w:val="22"/>
          <w:u w:val="single"/>
        </w:rPr>
        <w:t>Positionsverwaltung</w:t>
      </w:r>
      <w:r>
        <w:rPr>
          <w:rFonts w:ascii="Century Gothic" w:hAnsi="Century Gothic"/>
          <w:b/>
          <w:szCs w:val="22"/>
          <w:u w:val="single"/>
        </w:rPr>
        <w:t>:</w:t>
      </w:r>
    </w:p>
    <w:p w:rsidR="0029408E" w:rsidRPr="0029408E" w:rsidRDefault="00E30D94" w:rsidP="0029408E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Dieses Modul</w:t>
      </w:r>
      <w:r w:rsidR="0029408E" w:rsidRPr="0029408E">
        <w:rPr>
          <w:rFonts w:ascii="Century Gothic" w:hAnsi="Century Gothic"/>
          <w:szCs w:val="22"/>
        </w:rPr>
        <w:t xml:space="preserve"> dient zur Verwal</w:t>
      </w:r>
      <w:r>
        <w:rPr>
          <w:rFonts w:ascii="Century Gothic" w:hAnsi="Century Gothic"/>
          <w:szCs w:val="22"/>
        </w:rPr>
        <w:t>tung aller Positionen der Firma</w:t>
      </w:r>
      <w:r w:rsidR="0029408E" w:rsidRPr="0029408E">
        <w:rPr>
          <w:rFonts w:ascii="Century Gothic" w:hAnsi="Century Gothic"/>
          <w:szCs w:val="22"/>
        </w:rPr>
        <w:t xml:space="preserve">. </w:t>
      </w:r>
      <w:r>
        <w:rPr>
          <w:rFonts w:ascii="Century Gothic" w:hAnsi="Century Gothic"/>
          <w:szCs w:val="22"/>
        </w:rPr>
        <w:t>Mit diesem Reiter</w:t>
      </w:r>
      <w:r w:rsidR="0029408E" w:rsidRPr="0029408E">
        <w:rPr>
          <w:rFonts w:ascii="Century Gothic" w:hAnsi="Century Gothic"/>
          <w:szCs w:val="22"/>
        </w:rPr>
        <w:t xml:space="preserve"> wird es ermöglicht alle Daten der Positionen zu verwalten.</w:t>
      </w: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29408E" w:rsidRPr="0029408E" w:rsidRDefault="0029408E" w:rsidP="0029408E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t>Funktionen:</w:t>
      </w:r>
    </w:p>
    <w:p w:rsidR="0029408E" w:rsidRPr="0029408E" w:rsidRDefault="0029408E" w:rsidP="0029408E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Auflistung aller Position</w:t>
      </w:r>
      <w:r w:rsidR="00E30D94">
        <w:rPr>
          <w:rFonts w:ascii="Century Gothic" w:hAnsi="Century Gothic"/>
          <w:szCs w:val="22"/>
        </w:rPr>
        <w:t xml:space="preserve">en </w:t>
      </w:r>
    </w:p>
    <w:p w:rsidR="0029408E" w:rsidRDefault="0029408E" w:rsidP="0029408E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>Bearbeitung der Position</w:t>
      </w:r>
      <w:r w:rsidR="00E30D94">
        <w:rPr>
          <w:rFonts w:ascii="Century Gothic" w:hAnsi="Century Gothic"/>
          <w:szCs w:val="22"/>
        </w:rPr>
        <w:t>en und deren Mitarbeiter</w:t>
      </w:r>
    </w:p>
    <w:p w:rsidR="005A46C3" w:rsidRDefault="005A46C3" w:rsidP="005A46C3">
      <w:pPr>
        <w:pStyle w:val="Listenabsatz"/>
        <w:spacing w:line="360" w:lineRule="auto"/>
        <w:jc w:val="both"/>
        <w:rPr>
          <w:rFonts w:ascii="Century Gothic" w:hAnsi="Century Gothic"/>
          <w:szCs w:val="22"/>
        </w:rPr>
      </w:pPr>
    </w:p>
    <w:p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b/>
          <w:szCs w:val="22"/>
          <w:u w:val="single"/>
        </w:rPr>
      </w:pPr>
      <w:r>
        <w:rPr>
          <w:rFonts w:ascii="Century Gothic" w:hAnsi="Century Gothic"/>
          <w:b/>
          <w:szCs w:val="22"/>
          <w:u w:val="single"/>
        </w:rPr>
        <w:t>Raum</w:t>
      </w:r>
      <w:r w:rsidRPr="0029408E">
        <w:rPr>
          <w:rFonts w:ascii="Century Gothic" w:hAnsi="Century Gothic"/>
          <w:b/>
          <w:szCs w:val="22"/>
          <w:u w:val="single"/>
        </w:rPr>
        <w:t>verwaltung</w:t>
      </w:r>
      <w:r>
        <w:rPr>
          <w:rFonts w:ascii="Century Gothic" w:hAnsi="Century Gothic"/>
          <w:b/>
          <w:szCs w:val="22"/>
          <w:u w:val="single"/>
        </w:rPr>
        <w:t>:</w:t>
      </w:r>
    </w:p>
    <w:p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Dieses Modul</w:t>
      </w:r>
      <w:r w:rsidRPr="0029408E">
        <w:rPr>
          <w:rFonts w:ascii="Century Gothic" w:hAnsi="Century Gothic"/>
          <w:szCs w:val="22"/>
        </w:rPr>
        <w:t xml:space="preserve"> dient zur Verwal</w:t>
      </w:r>
      <w:r>
        <w:rPr>
          <w:rFonts w:ascii="Century Gothic" w:hAnsi="Century Gothic"/>
          <w:szCs w:val="22"/>
        </w:rPr>
        <w:t>tung aller Räume der Firma</w:t>
      </w:r>
      <w:r w:rsidRPr="0029408E">
        <w:rPr>
          <w:rFonts w:ascii="Century Gothic" w:hAnsi="Century Gothic"/>
          <w:szCs w:val="22"/>
        </w:rPr>
        <w:t xml:space="preserve">. </w:t>
      </w:r>
      <w:r>
        <w:rPr>
          <w:rFonts w:ascii="Century Gothic" w:hAnsi="Century Gothic"/>
          <w:szCs w:val="22"/>
        </w:rPr>
        <w:t>Mit diesem Reiter</w:t>
      </w:r>
      <w:r w:rsidRPr="0029408E">
        <w:rPr>
          <w:rFonts w:ascii="Century Gothic" w:hAnsi="Century Gothic"/>
          <w:szCs w:val="22"/>
        </w:rPr>
        <w:t xml:space="preserve"> wi</w:t>
      </w:r>
      <w:r>
        <w:rPr>
          <w:rFonts w:ascii="Century Gothic" w:hAnsi="Century Gothic"/>
          <w:szCs w:val="22"/>
        </w:rPr>
        <w:t xml:space="preserve">rd es ermöglicht alle Daten der Räume </w:t>
      </w:r>
      <w:r w:rsidRPr="0029408E">
        <w:rPr>
          <w:rFonts w:ascii="Century Gothic" w:hAnsi="Century Gothic"/>
          <w:szCs w:val="22"/>
        </w:rPr>
        <w:t>zu verwalten</w:t>
      </w:r>
      <w:r>
        <w:rPr>
          <w:rFonts w:ascii="Century Gothic" w:hAnsi="Century Gothic"/>
          <w:szCs w:val="22"/>
        </w:rPr>
        <w:t xml:space="preserve"> und diesem Mitarbeiter zu zuordnen</w:t>
      </w:r>
      <w:r w:rsidRPr="0029408E">
        <w:rPr>
          <w:rFonts w:ascii="Century Gothic" w:hAnsi="Century Gothic"/>
          <w:szCs w:val="22"/>
        </w:rPr>
        <w:t>.</w:t>
      </w:r>
    </w:p>
    <w:p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5A46C3" w:rsidRPr="0029408E" w:rsidRDefault="005A46C3" w:rsidP="005A46C3">
      <w:pPr>
        <w:spacing w:line="360" w:lineRule="auto"/>
        <w:jc w:val="both"/>
        <w:rPr>
          <w:rFonts w:ascii="Century Gothic" w:hAnsi="Century Gothic"/>
          <w:szCs w:val="22"/>
          <w:u w:val="single"/>
        </w:rPr>
      </w:pPr>
      <w:r w:rsidRPr="0029408E">
        <w:rPr>
          <w:rFonts w:ascii="Century Gothic" w:hAnsi="Century Gothic"/>
          <w:szCs w:val="22"/>
          <w:u w:val="single"/>
        </w:rPr>
        <w:t>Funktionen:</w:t>
      </w:r>
    </w:p>
    <w:p w:rsidR="005A46C3" w:rsidRPr="0029408E" w:rsidRDefault="005A46C3" w:rsidP="005A46C3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 xml:space="preserve">Auflistung aller </w:t>
      </w:r>
      <w:r>
        <w:rPr>
          <w:rFonts w:ascii="Century Gothic" w:hAnsi="Century Gothic"/>
          <w:szCs w:val="22"/>
        </w:rPr>
        <w:t xml:space="preserve">Räume </w:t>
      </w:r>
    </w:p>
    <w:p w:rsidR="005A46C3" w:rsidRPr="0029408E" w:rsidRDefault="005A46C3" w:rsidP="005A46C3">
      <w:pPr>
        <w:pStyle w:val="Listenabsatz"/>
        <w:numPr>
          <w:ilvl w:val="0"/>
          <w:numId w:val="24"/>
        </w:numPr>
        <w:spacing w:line="360" w:lineRule="auto"/>
        <w:jc w:val="both"/>
        <w:rPr>
          <w:rFonts w:ascii="Century Gothic" w:hAnsi="Century Gothic"/>
          <w:szCs w:val="22"/>
        </w:rPr>
      </w:pPr>
      <w:r w:rsidRPr="0029408E">
        <w:rPr>
          <w:rFonts w:ascii="Century Gothic" w:hAnsi="Century Gothic"/>
          <w:szCs w:val="22"/>
        </w:rPr>
        <w:t xml:space="preserve">Bearbeitung der </w:t>
      </w:r>
      <w:r>
        <w:rPr>
          <w:rFonts w:ascii="Century Gothic" w:hAnsi="Century Gothic"/>
          <w:szCs w:val="22"/>
        </w:rPr>
        <w:t>Räume und deren Zuordnungen</w:t>
      </w:r>
    </w:p>
    <w:p w:rsidR="005A46C3" w:rsidRPr="005A46C3" w:rsidRDefault="005A46C3" w:rsidP="005A46C3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5E7567" w:rsidRDefault="005E7567" w:rsidP="005E7567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523217" w:rsidRDefault="0052321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5A46C3" w:rsidRDefault="005A46C3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4C4E8D" w:rsidRDefault="00F04583" w:rsidP="00BC616C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12" w:name="_Toc67639047"/>
      <w:r>
        <w:rPr>
          <w:rFonts w:ascii="Century Gothic" w:hAnsi="Century Gothic"/>
          <w:i w:val="0"/>
          <w:sz w:val="24"/>
          <w:szCs w:val="24"/>
        </w:rPr>
        <w:lastRenderedPageBreak/>
        <w:t>3.4</w:t>
      </w:r>
      <w:r w:rsidR="00BC616C" w:rsidRPr="00BC616C">
        <w:rPr>
          <w:rFonts w:ascii="Century Gothic" w:hAnsi="Century Gothic"/>
          <w:i w:val="0"/>
          <w:sz w:val="24"/>
          <w:szCs w:val="24"/>
        </w:rPr>
        <w:t xml:space="preserve"> Die Benutzeroberfläche</w:t>
      </w:r>
      <w:bookmarkEnd w:id="12"/>
    </w:p>
    <w:p w:rsidR="00C65E1D" w:rsidRPr="00EE1570" w:rsidRDefault="00C65E1D" w:rsidP="00C65E1D">
      <w:pPr>
        <w:rPr>
          <w:sz w:val="14"/>
        </w:rPr>
      </w:pPr>
    </w:p>
    <w:p w:rsidR="001F3768" w:rsidRDefault="002A1F85" w:rsidP="0029408E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Ziel ist es, eine klar strukturierte und einfache Oberfläche zu entwickeln, um </w:t>
      </w:r>
      <w:r w:rsidR="007B5BFA">
        <w:rPr>
          <w:rFonts w:ascii="Century Gothic" w:hAnsi="Century Gothic"/>
          <w:szCs w:val="22"/>
        </w:rPr>
        <w:t>die neue Applikation möglichst benutzerfreundlich bedienen zu können</w:t>
      </w:r>
      <w:r w:rsidR="004626BD">
        <w:rPr>
          <w:rFonts w:ascii="Century Gothic" w:hAnsi="Century Gothic"/>
          <w:szCs w:val="22"/>
        </w:rPr>
        <w:t xml:space="preserve">. Um dies </w:t>
      </w:r>
      <w:r w:rsidR="00D15871">
        <w:rPr>
          <w:rFonts w:ascii="Century Gothic" w:hAnsi="Century Gothic"/>
          <w:szCs w:val="22"/>
        </w:rPr>
        <w:t xml:space="preserve">zu </w:t>
      </w:r>
      <w:r w:rsidR="004626BD">
        <w:rPr>
          <w:rFonts w:ascii="Century Gothic" w:hAnsi="Century Gothic"/>
          <w:szCs w:val="22"/>
        </w:rPr>
        <w:t>erreichen</w:t>
      </w:r>
      <w:r>
        <w:rPr>
          <w:rFonts w:ascii="Century Gothic" w:hAnsi="Century Gothic"/>
          <w:szCs w:val="22"/>
        </w:rPr>
        <w:t>,</w:t>
      </w:r>
      <w:r w:rsidR="004626BD">
        <w:rPr>
          <w:rFonts w:ascii="Century Gothic" w:hAnsi="Century Gothic"/>
          <w:szCs w:val="22"/>
        </w:rPr>
        <w:t xml:space="preserve"> </w:t>
      </w:r>
      <w:r w:rsidR="006F5251">
        <w:rPr>
          <w:rFonts w:ascii="Century Gothic" w:hAnsi="Century Gothic"/>
          <w:szCs w:val="22"/>
        </w:rPr>
        <w:t>sollen</w:t>
      </w:r>
      <w:r w:rsidR="0029408E">
        <w:rPr>
          <w:rFonts w:ascii="Century Gothic" w:hAnsi="Century Gothic"/>
          <w:szCs w:val="22"/>
        </w:rPr>
        <w:t xml:space="preserve"> die</w:t>
      </w:r>
      <w:r w:rsidR="004626BD">
        <w:rPr>
          <w:rFonts w:ascii="Century Gothic" w:hAnsi="Century Gothic"/>
          <w:szCs w:val="22"/>
        </w:rPr>
        <w:t xml:space="preserve"> </w:t>
      </w:r>
      <w:r w:rsidR="00D869A7">
        <w:rPr>
          <w:rFonts w:ascii="Century Gothic" w:hAnsi="Century Gothic"/>
          <w:szCs w:val="22"/>
        </w:rPr>
        <w:t>einzelnen Module</w:t>
      </w:r>
      <w:r w:rsidR="0029408E">
        <w:rPr>
          <w:rFonts w:ascii="Century Gothic" w:hAnsi="Century Gothic"/>
          <w:szCs w:val="22"/>
        </w:rPr>
        <w:t xml:space="preserve"> </w:t>
      </w:r>
      <w:r w:rsidR="00D869A7">
        <w:rPr>
          <w:rFonts w:ascii="Century Gothic" w:hAnsi="Century Gothic"/>
          <w:szCs w:val="22"/>
        </w:rPr>
        <w:t>mit</w:t>
      </w:r>
      <w:r w:rsidR="0029408E">
        <w:rPr>
          <w:rFonts w:ascii="Century Gothic" w:hAnsi="Century Gothic"/>
          <w:szCs w:val="22"/>
        </w:rPr>
        <w:t xml:space="preserve"> einem </w:t>
      </w:r>
      <w:r w:rsidR="00D869A7">
        <w:rPr>
          <w:rFonts w:ascii="Century Gothic" w:hAnsi="Century Gothic"/>
          <w:szCs w:val="22"/>
        </w:rPr>
        <w:t>Reiter</w:t>
      </w:r>
      <w:r w:rsidR="00B5122C">
        <w:rPr>
          <w:rFonts w:ascii="Century Gothic" w:hAnsi="Century Gothic"/>
          <w:szCs w:val="22"/>
        </w:rPr>
        <w:t>-System dargestellt werden. Da</w:t>
      </w:r>
      <w:r w:rsidR="0029408E">
        <w:rPr>
          <w:rFonts w:ascii="Century Gothic" w:hAnsi="Century Gothic"/>
          <w:szCs w:val="22"/>
        </w:rPr>
        <w:t>durch</w:t>
      </w:r>
      <w:r w:rsidR="00B5122C">
        <w:rPr>
          <w:rFonts w:ascii="Century Gothic" w:hAnsi="Century Gothic"/>
          <w:szCs w:val="22"/>
        </w:rPr>
        <w:t xml:space="preserve"> bekommt</w:t>
      </w:r>
      <w:r w:rsidR="0029408E">
        <w:rPr>
          <w:rFonts w:ascii="Century Gothic" w:hAnsi="Century Gothic"/>
          <w:szCs w:val="22"/>
        </w:rPr>
        <w:t xml:space="preserve"> jede</w:t>
      </w:r>
      <w:r w:rsidR="00B5122C">
        <w:rPr>
          <w:rFonts w:ascii="Century Gothic" w:hAnsi="Century Gothic"/>
          <w:szCs w:val="22"/>
        </w:rPr>
        <w:t>s</w:t>
      </w:r>
      <w:r w:rsidR="0029408E">
        <w:rPr>
          <w:rFonts w:ascii="Century Gothic" w:hAnsi="Century Gothic"/>
          <w:szCs w:val="22"/>
        </w:rPr>
        <w:t xml:space="preserve"> </w:t>
      </w:r>
      <w:r w:rsidR="00B5122C">
        <w:rPr>
          <w:rFonts w:ascii="Century Gothic" w:hAnsi="Century Gothic"/>
          <w:szCs w:val="22"/>
        </w:rPr>
        <w:t>Modul</w:t>
      </w:r>
      <w:r w:rsidR="0029408E">
        <w:rPr>
          <w:rFonts w:ascii="Century Gothic" w:hAnsi="Century Gothic"/>
          <w:szCs w:val="22"/>
        </w:rPr>
        <w:t xml:space="preserve"> einen eigenen </w:t>
      </w:r>
      <w:r w:rsidR="00D869A7">
        <w:rPr>
          <w:rFonts w:ascii="Century Gothic" w:hAnsi="Century Gothic"/>
          <w:szCs w:val="22"/>
        </w:rPr>
        <w:t>Tab</w:t>
      </w:r>
      <w:bookmarkStart w:id="13" w:name="_GoBack"/>
      <w:bookmarkEnd w:id="13"/>
      <w:r w:rsidR="005A46C3">
        <w:rPr>
          <w:rFonts w:ascii="Century Gothic" w:hAnsi="Century Gothic"/>
          <w:szCs w:val="22"/>
        </w:rPr>
        <w:t>,</w:t>
      </w:r>
      <w:r w:rsidR="0029408E">
        <w:rPr>
          <w:rFonts w:ascii="Century Gothic" w:hAnsi="Century Gothic"/>
          <w:szCs w:val="22"/>
        </w:rPr>
        <w:t xml:space="preserve"> </w:t>
      </w:r>
      <w:r w:rsidR="005A46C3">
        <w:rPr>
          <w:rFonts w:ascii="Century Gothic" w:hAnsi="Century Gothic"/>
          <w:szCs w:val="22"/>
        </w:rPr>
        <w:t>wobei alle</w:t>
      </w:r>
      <w:r w:rsidR="0029408E">
        <w:rPr>
          <w:rFonts w:ascii="Century Gothic" w:hAnsi="Century Gothic"/>
          <w:szCs w:val="22"/>
        </w:rPr>
        <w:t xml:space="preserve"> ähnlich aufgebaut sind, wodurch die Benutzer sich leichter darin zurecht finden. [ANLAGEN HINZUFÜGEN]</w:t>
      </w:r>
    </w:p>
    <w:p w:rsidR="00F4786D" w:rsidRPr="00F4786D" w:rsidRDefault="00F4786D" w:rsidP="002A054D">
      <w:pPr>
        <w:spacing w:line="360" w:lineRule="auto"/>
        <w:jc w:val="both"/>
        <w:rPr>
          <w:rFonts w:ascii="Century Gothic" w:hAnsi="Century Gothic"/>
          <w:sz w:val="6"/>
          <w:szCs w:val="22"/>
        </w:rPr>
      </w:pPr>
    </w:p>
    <w:p w:rsidR="00F4786D" w:rsidRDefault="00F4786D" w:rsidP="00036CD0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115CAB" w:rsidRDefault="00115CAB" w:rsidP="00115CAB">
      <w:pPr>
        <w:pStyle w:val="berschrift1"/>
        <w:spacing w:before="0" w:after="0"/>
        <w:rPr>
          <w:rFonts w:ascii="Century Gothic" w:hAnsi="Century Gothic"/>
          <w:szCs w:val="28"/>
        </w:rPr>
      </w:pPr>
      <w:bookmarkStart w:id="14" w:name="_Toc67639049"/>
      <w:r w:rsidRPr="00115CAB">
        <w:rPr>
          <w:rFonts w:ascii="Century Gothic" w:hAnsi="Century Gothic"/>
          <w:szCs w:val="28"/>
        </w:rPr>
        <w:t>4. Implementierung</w:t>
      </w:r>
      <w:r w:rsidR="00507168">
        <w:rPr>
          <w:rFonts w:ascii="Century Gothic" w:hAnsi="Century Gothic"/>
          <w:szCs w:val="28"/>
        </w:rPr>
        <w:t>sphase</w:t>
      </w:r>
      <w:bookmarkEnd w:id="14"/>
    </w:p>
    <w:p w:rsidR="006A7825" w:rsidRPr="006A7825" w:rsidRDefault="006A7825" w:rsidP="006A7825"/>
    <w:p w:rsidR="00115CAB" w:rsidRDefault="006A7825" w:rsidP="006A7825">
      <w:pPr>
        <w:pStyle w:val="berschrift2"/>
        <w:spacing w:before="0" w:after="0"/>
        <w:rPr>
          <w:rFonts w:ascii="Century Gothic" w:hAnsi="Century Gothic"/>
          <w:i w:val="0"/>
          <w:sz w:val="24"/>
          <w:szCs w:val="24"/>
        </w:rPr>
      </w:pPr>
      <w:bookmarkStart w:id="15" w:name="_Toc67639050"/>
      <w:r w:rsidRPr="006A7825">
        <w:rPr>
          <w:rFonts w:ascii="Century Gothic" w:hAnsi="Century Gothic"/>
          <w:i w:val="0"/>
          <w:sz w:val="24"/>
          <w:szCs w:val="24"/>
        </w:rPr>
        <w:t>4.1 Klassendesign</w:t>
      </w:r>
      <w:bookmarkEnd w:id="15"/>
    </w:p>
    <w:p w:rsidR="006A7825" w:rsidRPr="006A7825" w:rsidRDefault="006A7825" w:rsidP="006A7825"/>
    <w:p w:rsidR="00115CAB" w:rsidRPr="000D6870" w:rsidRDefault="00115CAB" w:rsidP="000D6870">
      <w:pPr>
        <w:spacing w:line="360" w:lineRule="auto"/>
        <w:jc w:val="both"/>
        <w:rPr>
          <w:rFonts w:ascii="Century Gothic" w:hAnsi="Century Gothic"/>
          <w:szCs w:val="22"/>
        </w:rPr>
      </w:pPr>
      <w:r w:rsidRPr="000D6870">
        <w:rPr>
          <w:rFonts w:ascii="Century Gothic" w:hAnsi="Century Gothic"/>
          <w:szCs w:val="22"/>
        </w:rPr>
        <w:t>Die Implementierung der Klassen ist unter Orientierung der Wiederverwendbarkeit erfolgt. A</w:t>
      </w:r>
      <w:r w:rsidR="005609E4">
        <w:rPr>
          <w:rFonts w:ascii="Century Gothic" w:hAnsi="Century Gothic"/>
          <w:szCs w:val="22"/>
        </w:rPr>
        <w:t>us diesem Grund wurden Klassen in einem Viewmodel Prinzip umgesetzt.</w:t>
      </w:r>
    </w:p>
    <w:p w:rsidR="00824EB9" w:rsidRDefault="00824EB9" w:rsidP="00824EB9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F4786D" w:rsidRPr="00B0165D" w:rsidRDefault="00F4786D" w:rsidP="00824EB9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00057C" w:rsidRPr="00B1298D" w:rsidRDefault="009F4FC4" w:rsidP="0000057C">
      <w:pPr>
        <w:pStyle w:val="berschrift1"/>
        <w:spacing w:before="0" w:after="0"/>
        <w:rPr>
          <w:rFonts w:ascii="Century Gothic" w:hAnsi="Century Gothic"/>
          <w:szCs w:val="28"/>
        </w:rPr>
      </w:pPr>
      <w:bookmarkStart w:id="16" w:name="_Toc67639051"/>
      <w:r>
        <w:rPr>
          <w:rFonts w:ascii="Century Gothic" w:hAnsi="Century Gothic"/>
          <w:szCs w:val="28"/>
        </w:rPr>
        <w:t>5</w:t>
      </w:r>
      <w:r w:rsidR="00150C40">
        <w:rPr>
          <w:rFonts w:ascii="Century Gothic" w:hAnsi="Century Gothic"/>
          <w:szCs w:val="28"/>
        </w:rPr>
        <w:t>.</w:t>
      </w:r>
      <w:r w:rsidR="0000057C" w:rsidRPr="00B1298D">
        <w:rPr>
          <w:rFonts w:ascii="Century Gothic" w:hAnsi="Century Gothic"/>
          <w:szCs w:val="28"/>
        </w:rPr>
        <w:t xml:space="preserve"> Testphase</w:t>
      </w:r>
      <w:bookmarkEnd w:id="16"/>
    </w:p>
    <w:p w:rsidR="0000057C" w:rsidRDefault="0000057C" w:rsidP="0000057C">
      <w:pPr>
        <w:rPr>
          <w:rFonts w:ascii="Century Gothic" w:hAnsi="Century Gothic"/>
          <w:szCs w:val="22"/>
        </w:rPr>
      </w:pPr>
    </w:p>
    <w:p w:rsidR="005A2693" w:rsidRDefault="006D3A21" w:rsidP="005A2693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Während der Erstellung der</w:t>
      </w:r>
      <w:r w:rsidRPr="009E17CD">
        <w:rPr>
          <w:rFonts w:ascii="Century Gothic" w:hAnsi="Century Gothic"/>
          <w:szCs w:val="22"/>
        </w:rPr>
        <w:t xml:space="preserve"> </w:t>
      </w:r>
      <w:r>
        <w:rPr>
          <w:rFonts w:ascii="Century Gothic" w:hAnsi="Century Gothic"/>
          <w:szCs w:val="22"/>
        </w:rPr>
        <w:t>Applikation</w:t>
      </w:r>
      <w:r w:rsidRPr="009E17CD">
        <w:rPr>
          <w:rFonts w:ascii="Century Gothic" w:hAnsi="Century Gothic"/>
          <w:szCs w:val="22"/>
        </w:rPr>
        <w:t xml:space="preserve"> wurden einzelne Funktionen nach dessen Fertigstellung getestet und, wenn notwendig, auftretende Fehler behoben</w:t>
      </w:r>
      <w:r>
        <w:rPr>
          <w:rFonts w:ascii="Century Gothic" w:hAnsi="Century Gothic"/>
          <w:szCs w:val="22"/>
        </w:rPr>
        <w:t xml:space="preserve">. </w:t>
      </w:r>
      <w:r w:rsidR="00217798">
        <w:rPr>
          <w:rFonts w:ascii="Century Gothic" w:hAnsi="Century Gothic"/>
          <w:szCs w:val="22"/>
        </w:rPr>
        <w:t>Damit die Testphase</w:t>
      </w:r>
      <w:r w:rsidR="00C945A1">
        <w:rPr>
          <w:rFonts w:ascii="Century Gothic" w:hAnsi="Century Gothic"/>
          <w:szCs w:val="22"/>
        </w:rPr>
        <w:t xml:space="preserve"> möglichst realitätsnah gestaltet werden konnte</w:t>
      </w:r>
      <w:r>
        <w:rPr>
          <w:rFonts w:ascii="Century Gothic" w:hAnsi="Century Gothic"/>
          <w:szCs w:val="22"/>
        </w:rPr>
        <w:t xml:space="preserve">, wurde zum Abschluss die Applikation auf </w:t>
      </w:r>
      <w:r w:rsidR="003404B8">
        <w:rPr>
          <w:rFonts w:ascii="Century Gothic" w:hAnsi="Century Gothic"/>
          <w:szCs w:val="22"/>
        </w:rPr>
        <w:t>dem Laptop des Entwicklungsteam installiert</w:t>
      </w:r>
      <w:r>
        <w:rPr>
          <w:rFonts w:ascii="Century Gothic" w:hAnsi="Century Gothic"/>
          <w:szCs w:val="22"/>
        </w:rPr>
        <w:t xml:space="preserve">. Somit konnte die Applikation von allen </w:t>
      </w:r>
      <w:r w:rsidR="003404B8">
        <w:rPr>
          <w:rFonts w:ascii="Century Gothic" w:hAnsi="Century Gothic"/>
          <w:szCs w:val="22"/>
        </w:rPr>
        <w:t>Entwicklern separat getestet werden.</w:t>
      </w:r>
      <w:r w:rsidR="00217798">
        <w:rPr>
          <w:rFonts w:ascii="Century Gothic" w:hAnsi="Century Gothic"/>
          <w:szCs w:val="22"/>
        </w:rPr>
        <w:t>.</w:t>
      </w:r>
    </w:p>
    <w:p w:rsidR="00824D69" w:rsidRPr="00824D69" w:rsidRDefault="00824D69" w:rsidP="005A2693">
      <w:pPr>
        <w:spacing w:line="360" w:lineRule="auto"/>
        <w:jc w:val="both"/>
        <w:rPr>
          <w:rFonts w:ascii="Century Gothic" w:hAnsi="Century Gothic"/>
          <w:sz w:val="6"/>
          <w:szCs w:val="22"/>
        </w:rPr>
      </w:pPr>
    </w:p>
    <w:p w:rsidR="0000057C" w:rsidRDefault="0000057C" w:rsidP="0000057C">
      <w:pPr>
        <w:rPr>
          <w:rFonts w:ascii="Century Gothic" w:hAnsi="Century Gothic"/>
          <w:szCs w:val="22"/>
        </w:rPr>
      </w:pPr>
    </w:p>
    <w:p w:rsidR="0000057C" w:rsidRPr="00B1298D" w:rsidRDefault="009F4FC4" w:rsidP="0000057C">
      <w:pPr>
        <w:pStyle w:val="berschrift1"/>
        <w:spacing w:before="0" w:after="0"/>
        <w:rPr>
          <w:rFonts w:ascii="Century Gothic" w:hAnsi="Century Gothic"/>
          <w:szCs w:val="22"/>
        </w:rPr>
      </w:pPr>
      <w:bookmarkStart w:id="17" w:name="_Toc67639052"/>
      <w:r>
        <w:rPr>
          <w:rFonts w:ascii="Century Gothic" w:hAnsi="Century Gothic"/>
          <w:szCs w:val="22"/>
        </w:rPr>
        <w:t>6</w:t>
      </w:r>
      <w:r w:rsidR="0000057C" w:rsidRPr="00B1298D">
        <w:rPr>
          <w:rFonts w:ascii="Century Gothic" w:hAnsi="Century Gothic"/>
          <w:szCs w:val="22"/>
        </w:rPr>
        <w:t xml:space="preserve">. </w:t>
      </w:r>
      <w:r w:rsidR="005F63E8">
        <w:rPr>
          <w:rFonts w:ascii="Century Gothic" w:hAnsi="Century Gothic"/>
          <w:szCs w:val="22"/>
        </w:rPr>
        <w:t>Abnahme- und Einführungsphase</w:t>
      </w:r>
      <w:bookmarkEnd w:id="17"/>
    </w:p>
    <w:p w:rsidR="0000057C" w:rsidRDefault="0000057C" w:rsidP="0000057C">
      <w:pPr>
        <w:rPr>
          <w:rFonts w:ascii="Century Gothic" w:hAnsi="Century Gothic"/>
          <w:szCs w:val="22"/>
        </w:rPr>
      </w:pPr>
    </w:p>
    <w:p w:rsidR="0000057C" w:rsidRPr="00B1298D" w:rsidRDefault="009F4FC4" w:rsidP="0000057C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18" w:name="_Toc67639053"/>
      <w:r>
        <w:rPr>
          <w:rFonts w:ascii="Century Gothic" w:hAnsi="Century Gothic"/>
          <w:i w:val="0"/>
          <w:sz w:val="24"/>
          <w:szCs w:val="22"/>
        </w:rPr>
        <w:t>6</w:t>
      </w:r>
      <w:r w:rsidR="0000057C" w:rsidRPr="00B1298D">
        <w:rPr>
          <w:rFonts w:ascii="Century Gothic" w:hAnsi="Century Gothic"/>
          <w:i w:val="0"/>
          <w:sz w:val="24"/>
          <w:szCs w:val="22"/>
        </w:rPr>
        <w:t xml:space="preserve">.1 </w:t>
      </w:r>
      <w:r w:rsidR="005F63E8" w:rsidRPr="00DD6467">
        <w:rPr>
          <w:rFonts w:ascii="Century Gothic" w:hAnsi="Century Gothic"/>
          <w:b w:val="0"/>
          <w:i w:val="0"/>
          <w:sz w:val="24"/>
          <w:szCs w:val="22"/>
        </w:rPr>
        <w:t>Abnahme</w:t>
      </w:r>
      <w:bookmarkEnd w:id="18"/>
    </w:p>
    <w:p w:rsidR="0000057C" w:rsidRDefault="0000057C" w:rsidP="0000057C">
      <w:pPr>
        <w:rPr>
          <w:rFonts w:ascii="Century Gothic" w:hAnsi="Century Gothic"/>
          <w:szCs w:val="22"/>
        </w:rPr>
      </w:pPr>
    </w:p>
    <w:p w:rsidR="00FD2FB7" w:rsidRDefault="00FD2FB7" w:rsidP="00472DBB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Nachdem die gesamte Applikation fertig gestellt war, konnte diese</w:t>
      </w:r>
      <w:r w:rsidR="0000057C">
        <w:rPr>
          <w:rFonts w:ascii="Century Gothic" w:hAnsi="Century Gothic"/>
          <w:szCs w:val="22"/>
        </w:rPr>
        <w:t xml:space="preserve"> dem Projektleiter, </w:t>
      </w:r>
      <w:r w:rsidR="003404B8">
        <w:rPr>
          <w:rFonts w:ascii="Century Gothic" w:hAnsi="Century Gothic"/>
          <w:szCs w:val="22"/>
        </w:rPr>
        <w:t>der Soloplan übergeben werden.</w:t>
      </w:r>
    </w:p>
    <w:p w:rsidR="00472DBB" w:rsidRPr="000635FA" w:rsidRDefault="00472DBB" w:rsidP="00472DBB">
      <w:pPr>
        <w:spacing w:line="360" w:lineRule="auto"/>
        <w:jc w:val="both"/>
        <w:rPr>
          <w:rFonts w:ascii="Century Gothic" w:hAnsi="Century Gothic"/>
          <w:sz w:val="18"/>
          <w:szCs w:val="22"/>
        </w:rPr>
      </w:pPr>
    </w:p>
    <w:p w:rsidR="0000057C" w:rsidRDefault="009F4FC4" w:rsidP="00FD2FB7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19" w:name="_Toc67639054"/>
      <w:r>
        <w:rPr>
          <w:rFonts w:ascii="Century Gothic" w:hAnsi="Century Gothic"/>
          <w:i w:val="0"/>
          <w:sz w:val="24"/>
          <w:szCs w:val="22"/>
        </w:rPr>
        <w:t>6</w:t>
      </w:r>
      <w:r w:rsidR="00FD2FB7" w:rsidRPr="00FD2FB7">
        <w:rPr>
          <w:rFonts w:ascii="Century Gothic" w:hAnsi="Century Gothic"/>
          <w:i w:val="0"/>
          <w:sz w:val="24"/>
          <w:szCs w:val="22"/>
        </w:rPr>
        <w:t>.2 Deployment und Einführung</w:t>
      </w:r>
      <w:bookmarkEnd w:id="19"/>
    </w:p>
    <w:p w:rsidR="00FD2FB7" w:rsidRDefault="00FD2FB7" w:rsidP="00FD2FB7"/>
    <w:p w:rsidR="00E17063" w:rsidRDefault="008945DE" w:rsidP="00824EB9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Wie in </w:t>
      </w:r>
      <w:r w:rsidR="00F7201D">
        <w:rPr>
          <w:rFonts w:ascii="Century Gothic" w:hAnsi="Century Gothic"/>
          <w:szCs w:val="22"/>
        </w:rPr>
        <w:t>Punkt 3.5</w:t>
      </w:r>
      <w:r>
        <w:rPr>
          <w:rFonts w:ascii="Century Gothic" w:hAnsi="Century Gothic"/>
          <w:szCs w:val="22"/>
        </w:rPr>
        <w:t xml:space="preserve"> bereits beschrieben, wurde eine Verteilung </w:t>
      </w:r>
      <w:r w:rsidR="003404B8">
        <w:rPr>
          <w:rFonts w:ascii="Century Gothic" w:hAnsi="Century Gothic"/>
          <w:szCs w:val="22"/>
        </w:rPr>
        <w:t>der Applikation über Virtuelle Server geregelt. Hierfür wurde Applikation so geschrieben, dass auf keine Lokalen Daten zugreifen muss bzw.</w:t>
      </w:r>
      <w:r w:rsidR="00575858">
        <w:rPr>
          <w:rFonts w:ascii="Century Gothic" w:hAnsi="Century Gothic"/>
          <w:szCs w:val="22"/>
        </w:rPr>
        <w:t xml:space="preserve"> nicht nur auf einen spezifischen Rechner laufen kann.</w:t>
      </w:r>
    </w:p>
    <w:p w:rsidR="00A602A5" w:rsidRDefault="00A602A5" w:rsidP="00824EB9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C067EE" w:rsidRDefault="009F4FC4" w:rsidP="00C067EE">
      <w:pPr>
        <w:pStyle w:val="berschrift1"/>
        <w:spacing w:before="0" w:after="0"/>
        <w:rPr>
          <w:rFonts w:ascii="Century Gothic" w:hAnsi="Century Gothic"/>
          <w:szCs w:val="22"/>
        </w:rPr>
      </w:pPr>
      <w:bookmarkStart w:id="20" w:name="_Toc67639055"/>
      <w:r>
        <w:rPr>
          <w:rFonts w:ascii="Century Gothic" w:hAnsi="Century Gothic"/>
          <w:szCs w:val="22"/>
        </w:rPr>
        <w:lastRenderedPageBreak/>
        <w:t>7</w:t>
      </w:r>
      <w:r w:rsidR="00C067EE">
        <w:rPr>
          <w:rFonts w:ascii="Century Gothic" w:hAnsi="Century Gothic"/>
          <w:szCs w:val="22"/>
        </w:rPr>
        <w:t>. Fazit</w:t>
      </w:r>
      <w:bookmarkEnd w:id="20"/>
    </w:p>
    <w:p w:rsidR="00C067EE" w:rsidRDefault="00C067EE" w:rsidP="00C067EE"/>
    <w:p w:rsidR="00C067EE" w:rsidRPr="00C067EE" w:rsidRDefault="009F4FC4" w:rsidP="00C067EE">
      <w:pPr>
        <w:pStyle w:val="berschrift2"/>
        <w:spacing w:before="0" w:after="0"/>
        <w:rPr>
          <w:rFonts w:ascii="Century Gothic" w:hAnsi="Century Gothic"/>
          <w:i w:val="0"/>
          <w:sz w:val="24"/>
          <w:szCs w:val="22"/>
        </w:rPr>
      </w:pPr>
      <w:bookmarkStart w:id="21" w:name="_Toc67639056"/>
      <w:r>
        <w:rPr>
          <w:rFonts w:ascii="Century Gothic" w:hAnsi="Century Gothic"/>
          <w:i w:val="0"/>
          <w:sz w:val="24"/>
          <w:szCs w:val="22"/>
        </w:rPr>
        <w:t>7</w:t>
      </w:r>
      <w:r w:rsidR="00C067EE" w:rsidRPr="00C067EE">
        <w:rPr>
          <w:rFonts w:ascii="Century Gothic" w:hAnsi="Century Gothic"/>
          <w:i w:val="0"/>
          <w:sz w:val="24"/>
          <w:szCs w:val="22"/>
        </w:rPr>
        <w:t>.1 Soll- / Ist-Vergleich</w:t>
      </w:r>
      <w:bookmarkEnd w:id="21"/>
    </w:p>
    <w:p w:rsidR="00C067EE" w:rsidRDefault="00C067EE" w:rsidP="00C067EE"/>
    <w:p w:rsidR="00C067EE" w:rsidRDefault="00C067EE" w:rsidP="00C067EE">
      <w:pPr>
        <w:spacing w:line="360" w:lineRule="auto"/>
        <w:jc w:val="both"/>
        <w:rPr>
          <w:rFonts w:ascii="Century Gothic" w:hAnsi="Century Gothic"/>
          <w:szCs w:val="22"/>
        </w:rPr>
      </w:pPr>
      <w:r w:rsidRPr="00C067EE">
        <w:rPr>
          <w:rFonts w:ascii="Century Gothic" w:hAnsi="Century Gothic"/>
          <w:szCs w:val="22"/>
        </w:rPr>
        <w:t>Rückblickend auf dieses Projekt, kann festgehalten werden, dass alle zuvor festgelegten Anforderungen</w:t>
      </w:r>
      <w:r w:rsidR="00E3565F">
        <w:rPr>
          <w:rFonts w:ascii="Century Gothic" w:hAnsi="Century Gothic"/>
          <w:szCs w:val="22"/>
        </w:rPr>
        <w:t xml:space="preserve"> gemäß dem Pflichten</w:t>
      </w:r>
      <w:r w:rsidR="00925741">
        <w:rPr>
          <w:rFonts w:ascii="Century Gothic" w:hAnsi="Century Gothic"/>
          <w:szCs w:val="22"/>
        </w:rPr>
        <w:t>heft</w:t>
      </w:r>
      <w:r w:rsidRPr="00C067EE">
        <w:rPr>
          <w:rFonts w:ascii="Century Gothic" w:hAnsi="Century Gothic"/>
          <w:szCs w:val="22"/>
        </w:rPr>
        <w:t xml:space="preserve"> erfüllt werden konnten.</w:t>
      </w:r>
      <w:r w:rsidR="004C4716">
        <w:rPr>
          <w:rFonts w:ascii="Century Gothic" w:hAnsi="Century Gothic"/>
          <w:szCs w:val="22"/>
        </w:rPr>
        <w:t xml:space="preserve"> Der zeitliche Rahmen von konnte eingehalten werden. Die Zeiten</w:t>
      </w:r>
      <w:r w:rsidR="003410B1">
        <w:rPr>
          <w:rFonts w:ascii="Century Gothic" w:hAnsi="Century Gothic"/>
          <w:szCs w:val="22"/>
        </w:rPr>
        <w:t xml:space="preserve">, vor allem </w:t>
      </w:r>
      <w:r w:rsidR="005A4684">
        <w:rPr>
          <w:rFonts w:ascii="Century Gothic" w:hAnsi="Century Gothic"/>
          <w:szCs w:val="22"/>
        </w:rPr>
        <w:t>für den Projektabschluss</w:t>
      </w:r>
      <w:r w:rsidR="003410B1">
        <w:rPr>
          <w:rFonts w:ascii="Century Gothic" w:hAnsi="Century Gothic"/>
          <w:szCs w:val="22"/>
        </w:rPr>
        <w:t xml:space="preserve"> und der damit verbundenen Verteilung</w:t>
      </w:r>
      <w:r w:rsidR="005A4684">
        <w:rPr>
          <w:rFonts w:ascii="Century Gothic" w:hAnsi="Century Gothic"/>
          <w:szCs w:val="22"/>
        </w:rPr>
        <w:t>,</w:t>
      </w:r>
      <w:r w:rsidR="003410B1">
        <w:rPr>
          <w:rFonts w:ascii="Century Gothic" w:hAnsi="Century Gothic"/>
          <w:szCs w:val="22"/>
        </w:rPr>
        <w:t xml:space="preserve"> ha</w:t>
      </w:r>
      <w:r w:rsidR="005A4684">
        <w:rPr>
          <w:rFonts w:ascii="Century Gothic" w:hAnsi="Century Gothic"/>
          <w:szCs w:val="22"/>
        </w:rPr>
        <w:t>ben durch die lange Fehlersuche</w:t>
      </w:r>
      <w:r w:rsidR="003410B1">
        <w:rPr>
          <w:rFonts w:ascii="Century Gothic" w:hAnsi="Century Gothic"/>
          <w:szCs w:val="22"/>
        </w:rPr>
        <w:t xml:space="preserve"> mehr Zeit in Anspruch genommen. Dieser Zeitverlust konnte </w:t>
      </w:r>
      <w:r w:rsidR="00CF0E94">
        <w:rPr>
          <w:rFonts w:ascii="Century Gothic" w:hAnsi="Century Gothic"/>
          <w:szCs w:val="22"/>
        </w:rPr>
        <w:t>bei der</w:t>
      </w:r>
      <w:r w:rsidR="003410B1">
        <w:rPr>
          <w:rFonts w:ascii="Century Gothic" w:hAnsi="Century Gothic"/>
          <w:szCs w:val="22"/>
        </w:rPr>
        <w:t xml:space="preserve"> </w:t>
      </w:r>
      <w:r w:rsidR="00CF0E94">
        <w:rPr>
          <w:rFonts w:ascii="Century Gothic" w:hAnsi="Century Gothic"/>
          <w:szCs w:val="22"/>
        </w:rPr>
        <w:t xml:space="preserve">Implementierung und Erstellung der </w:t>
      </w:r>
      <w:r w:rsidR="003410B1">
        <w:rPr>
          <w:rFonts w:ascii="Century Gothic" w:hAnsi="Century Gothic"/>
          <w:szCs w:val="22"/>
        </w:rPr>
        <w:t>Dokumentation ausgeglichen werden.</w:t>
      </w:r>
      <w:r w:rsidR="00575858">
        <w:rPr>
          <w:rFonts w:ascii="Century Gothic" w:hAnsi="Century Gothic"/>
          <w:szCs w:val="22"/>
        </w:rPr>
        <w:t xml:space="preserve"> Und dazu konnte eine Menge Zeit gewonnen werden, indem die Aufgaben auf die verschiedenen Teammitgliedern verteilt wurden.</w:t>
      </w:r>
    </w:p>
    <w:p w:rsidR="004413D0" w:rsidRDefault="004413D0" w:rsidP="00C067EE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3F438C" w:rsidRDefault="003F438C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DD6467">
      <w:pPr>
        <w:pStyle w:val="berschrift1"/>
        <w:spacing w:before="0" w:after="0"/>
        <w:rPr>
          <w:rFonts w:ascii="Century Gothic" w:hAnsi="Century Gothic"/>
          <w:szCs w:val="22"/>
        </w:rPr>
      </w:pPr>
      <w:bookmarkStart w:id="22" w:name="_Toc67639057"/>
      <w:r>
        <w:rPr>
          <w:rFonts w:ascii="Century Gothic" w:hAnsi="Century Gothic"/>
          <w:szCs w:val="22"/>
        </w:rPr>
        <w:lastRenderedPageBreak/>
        <w:t>8. Anhang</w:t>
      </w:r>
      <w:bookmarkEnd w:id="22"/>
    </w:p>
    <w:p w:rsidR="00DD6467" w:rsidRPr="00DD6467" w:rsidRDefault="00DD6467" w:rsidP="00DD6467">
      <w:pPr>
        <w:pStyle w:val="berschrift3"/>
      </w:pPr>
      <w:bookmarkStart w:id="23" w:name="_Toc67639058"/>
      <w:r>
        <w:t>8.1 Screenshots der Sprints</w:t>
      </w:r>
      <w:bookmarkEnd w:id="23"/>
    </w:p>
    <w:p w:rsidR="00DD6467" w:rsidRPr="00DD6467" w:rsidRDefault="00DD6467" w:rsidP="00DD6467">
      <w:r>
        <w:rPr>
          <w:noProof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-46935</wp:posOffset>
            </wp:positionH>
            <wp:positionV relativeFrom="paragraph">
              <wp:posOffset>3935426</wp:posOffset>
            </wp:positionV>
            <wp:extent cx="6030595" cy="4134099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801" cy="4135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2F13FA" wp14:editId="7C5859E6">
            <wp:extent cx="6030595" cy="45510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4394835</wp:posOffset>
            </wp:positionV>
            <wp:extent cx="6030595" cy="445135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4BDABE4" wp14:editId="22E529AB">
            <wp:extent cx="6030595" cy="44907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Default="00DD6467" w:rsidP="00351C8D">
      <w:pPr>
        <w:spacing w:line="360" w:lineRule="auto"/>
        <w:jc w:val="both"/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Default="00DD6467" w:rsidP="00DD6467">
      <w:pPr>
        <w:rPr>
          <w:rFonts w:ascii="Century Gothic" w:hAnsi="Century Gothic"/>
          <w:szCs w:val="22"/>
        </w:rPr>
      </w:pPr>
    </w:p>
    <w:p w:rsidR="00DD6467" w:rsidRPr="00DD6467" w:rsidRDefault="00DD6467" w:rsidP="00DD6467">
      <w:pPr>
        <w:rPr>
          <w:rFonts w:ascii="Century Gothic" w:hAnsi="Century Gothic"/>
          <w:szCs w:val="22"/>
        </w:rPr>
      </w:pPr>
    </w:p>
    <w:p w:rsidR="00DD6467" w:rsidRDefault="00DD6467" w:rsidP="00DD6467">
      <w:pPr>
        <w:rPr>
          <w:rFonts w:ascii="Century Gothic" w:hAnsi="Century Gothic"/>
          <w:szCs w:val="22"/>
        </w:rPr>
      </w:pPr>
    </w:p>
    <w:p w:rsidR="00DD6467" w:rsidRDefault="00DD6467" w:rsidP="00DD6467">
      <w:pPr>
        <w:rPr>
          <w:rFonts w:ascii="Century Gothic" w:hAnsi="Century Gothic"/>
          <w:szCs w:val="22"/>
        </w:rPr>
      </w:pPr>
    </w:p>
    <w:p w:rsidR="00DD6467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212891EB" wp14:editId="34436439">
            <wp:extent cx="6030595" cy="45624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19D21697" wp14:editId="009A11EC">
            <wp:extent cx="6030595" cy="343789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0406C274" wp14:editId="6C2823BF">
            <wp:extent cx="6030595" cy="363601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170073B7" wp14:editId="12D88127">
            <wp:extent cx="6030595" cy="352996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76" w:rsidRDefault="00662D76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34FCE45B" wp14:editId="533901A4">
            <wp:extent cx="6030595" cy="33788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1A01FEF2" wp14:editId="599E54FE">
            <wp:extent cx="6030595" cy="355028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662D76" w:rsidP="00DD6467">
      <w:pPr>
        <w:rPr>
          <w:rFonts w:ascii="Century Gothic" w:hAnsi="Century Gothic"/>
          <w:szCs w:val="22"/>
        </w:rPr>
      </w:pPr>
    </w:p>
    <w:p w:rsidR="00662D76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inline distT="0" distB="0" distL="0" distR="0" wp14:anchorId="4F2D7D65" wp14:editId="4217C6A1">
            <wp:extent cx="6030595" cy="32543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76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593815DE" wp14:editId="1C418C12">
            <wp:extent cx="6030595" cy="339026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-748665</wp:posOffset>
            </wp:positionV>
            <wp:extent cx="6030595" cy="4689475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>
      <w:pPr>
        <w:spacing w:after="200" w:line="276" w:lineRule="auto"/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3909695</wp:posOffset>
            </wp:positionV>
            <wp:extent cx="6030595" cy="4559300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Cs w:val="22"/>
        </w:rPr>
        <w:br w:type="page"/>
      </w:r>
    </w:p>
    <w:p w:rsidR="00AD01A2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-872490</wp:posOffset>
            </wp:positionV>
            <wp:extent cx="6030595" cy="4818380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Default="00AD01A2" w:rsidP="00DD6467">
      <w:pPr>
        <w:rPr>
          <w:rFonts w:ascii="Century Gothic" w:hAnsi="Century Gothic"/>
          <w:szCs w:val="22"/>
        </w:rPr>
      </w:pPr>
    </w:p>
    <w:p w:rsidR="00AD01A2" w:rsidRDefault="00AD01A2">
      <w:pPr>
        <w:spacing w:after="200" w:line="276" w:lineRule="auto"/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3528695</wp:posOffset>
            </wp:positionV>
            <wp:extent cx="6030595" cy="4433570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Cs w:val="22"/>
        </w:rPr>
        <w:br w:type="page"/>
      </w:r>
    </w:p>
    <w:p w:rsidR="00AD01A2" w:rsidRDefault="00AD01A2" w:rsidP="00DD6467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-872490</wp:posOffset>
            </wp:positionV>
            <wp:extent cx="6030595" cy="466344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 wp14:anchorId="49707155" wp14:editId="15014E20">
            <wp:extent cx="6030595" cy="44577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-691515</wp:posOffset>
            </wp:positionV>
            <wp:extent cx="6030595" cy="4716780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Default="00AD01A2" w:rsidP="00AD01A2">
      <w:pPr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3623310</wp:posOffset>
            </wp:positionV>
            <wp:extent cx="6030595" cy="4718050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-1062990</wp:posOffset>
            </wp:positionV>
            <wp:extent cx="6030595" cy="4740275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jc w:val="right"/>
        <w:rPr>
          <w:rFonts w:ascii="Century Gothic" w:hAnsi="Century Gothic"/>
          <w:szCs w:val="22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3452495</wp:posOffset>
            </wp:positionV>
            <wp:extent cx="6030595" cy="3914140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P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ab/>
      </w: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170815</wp:posOffset>
            </wp:positionH>
            <wp:positionV relativeFrom="paragraph">
              <wp:posOffset>3909060</wp:posOffset>
            </wp:positionV>
            <wp:extent cx="6030595" cy="4185920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-339090</wp:posOffset>
            </wp:positionV>
            <wp:extent cx="6030595" cy="426974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Default="00AD01A2" w:rsidP="00AD01A2">
      <w:pPr>
        <w:tabs>
          <w:tab w:val="left" w:pos="1635"/>
        </w:tabs>
        <w:rPr>
          <w:rFonts w:ascii="Century Gothic" w:hAnsi="Century Gothic"/>
          <w:szCs w:val="22"/>
        </w:rPr>
      </w:pPr>
    </w:p>
    <w:p w:rsidR="00AD01A2" w:rsidRPr="006007CC" w:rsidRDefault="00285E81" w:rsidP="006007CC">
      <w:pPr>
        <w:pStyle w:val="berschrift3"/>
      </w:pPr>
      <w:bookmarkStart w:id="24" w:name="_Toc67639059"/>
      <w:r>
        <w:lastRenderedPageBreak/>
        <w:t>8.2 Datenbank Diagramm</w:t>
      </w:r>
      <w:bookmarkEnd w:id="24"/>
    </w:p>
    <w:p w:rsidR="00AD01A2" w:rsidRDefault="006007CC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8.2.1 ER-Diagramm</w:t>
      </w:r>
    </w:p>
    <w:p w:rsidR="00AD01A2" w:rsidRDefault="00C63336" w:rsidP="00AD01A2">
      <w:pPr>
        <w:tabs>
          <w:tab w:val="left" w:pos="1635"/>
        </w:tabs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>
            <wp:extent cx="6030595" cy="3858856"/>
            <wp:effectExtent l="0" t="0" r="0" b="0"/>
            <wp:docPr id="27" name="Grafik 27" descr="C:\Users\gj\AppData\Local\Microsoft\Windows\INetCache\Content.Word\ER-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j\AppData\Local\Microsoft\Windows\INetCache\Content.Word\ER-Diagram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85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7CC" w:rsidRPr="006007CC" w:rsidRDefault="006007CC" w:rsidP="006007CC">
      <w:pPr>
        <w:rPr>
          <w:rFonts w:ascii="Century Gothic" w:hAnsi="Century Gothic"/>
          <w:szCs w:val="22"/>
        </w:rPr>
      </w:pPr>
    </w:p>
    <w:p w:rsidR="006007CC" w:rsidRDefault="006007CC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C63336" w:rsidRDefault="00C63336" w:rsidP="006007CC">
      <w:pPr>
        <w:rPr>
          <w:rFonts w:ascii="Century Gothic" w:hAnsi="Century Gothic"/>
          <w:szCs w:val="22"/>
        </w:rPr>
      </w:pPr>
    </w:p>
    <w:p w:rsidR="00AD01A2" w:rsidRDefault="006007CC" w:rsidP="006007CC">
      <w:pPr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lastRenderedPageBreak/>
        <w:t xml:space="preserve">8.2.2 </w:t>
      </w:r>
      <w:r w:rsidR="00C63336">
        <w:rPr>
          <w:rFonts w:ascii="Century Gothic" w:hAnsi="Century Gothic"/>
          <w:szCs w:val="22"/>
        </w:rPr>
        <w:t>DB-Schema</w:t>
      </w:r>
    </w:p>
    <w:p w:rsidR="00C63336" w:rsidRDefault="00C63336" w:rsidP="006007CC">
      <w:pPr>
        <w:rPr>
          <w:rFonts w:ascii="Century Gothic" w:hAnsi="Century Gothic"/>
          <w:szCs w:val="22"/>
        </w:rPr>
      </w:pPr>
      <w:r>
        <w:rPr>
          <w:noProof/>
        </w:rPr>
        <w:drawing>
          <wp:inline distT="0" distB="0" distL="0" distR="0">
            <wp:extent cx="6030595" cy="6415880"/>
            <wp:effectExtent l="0" t="0" r="0" b="0"/>
            <wp:docPr id="28" name="Grafik 28" descr="C:\Users\gj\AppData\Local\Microsoft\Windows\INetCache\Content.Word\Datenbank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j\AppData\Local\Microsoft\Windows\INetCache\Content.Word\Datenbankschem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64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7CC" w:rsidRPr="006007CC" w:rsidRDefault="006007CC" w:rsidP="006007CC">
      <w:pPr>
        <w:rPr>
          <w:rFonts w:ascii="Century Gothic" w:hAnsi="Century Gothic"/>
          <w:szCs w:val="22"/>
        </w:rPr>
      </w:pPr>
    </w:p>
    <w:sectPr w:rsidR="006007CC" w:rsidRPr="006007CC" w:rsidSect="00575858">
      <w:headerReference w:type="default" r:id="rId35"/>
      <w:footerReference w:type="default" r:id="rId36"/>
      <w:headerReference w:type="first" r:id="rId37"/>
      <w:pgSz w:w="11907" w:h="16840" w:code="9"/>
      <w:pgMar w:top="1418" w:right="1134" w:bottom="1134" w:left="1276" w:header="720" w:footer="56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46C3" w:rsidRDefault="005A46C3" w:rsidP="0000057C">
      <w:r>
        <w:separator/>
      </w:r>
    </w:p>
  </w:endnote>
  <w:endnote w:type="continuationSeparator" w:id="0">
    <w:p w:rsidR="005A46C3" w:rsidRDefault="005A46C3" w:rsidP="00000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8030705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6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6C3" w:rsidRDefault="005A46C3">
    <w:pPr>
      <w:pBdr>
        <w:bottom w:val="single" w:sz="6" w:space="1" w:color="auto"/>
      </w:pBdr>
    </w:pPr>
  </w:p>
  <w:tbl>
    <w:tblPr>
      <w:tblW w:w="0" w:type="auto"/>
      <w:tblLook w:val="01E0" w:firstRow="1" w:lastRow="1" w:firstColumn="1" w:lastColumn="1" w:noHBand="0" w:noVBand="0"/>
    </w:tblPr>
    <w:tblGrid>
      <w:gridCol w:w="4605"/>
      <w:gridCol w:w="4606"/>
    </w:tblGrid>
    <w:tr w:rsidR="005A46C3" w:rsidTr="0000057C">
      <w:tc>
        <w:tcPr>
          <w:tcW w:w="4605" w:type="dxa"/>
        </w:tcPr>
        <w:p w:rsidR="005A46C3" w:rsidRDefault="005A46C3" w:rsidP="00575858">
          <w:pPr>
            <w:pStyle w:val="Fuzeile"/>
            <w:tabs>
              <w:tab w:val="clear" w:pos="4536"/>
              <w:tab w:val="clear" w:pos="9072"/>
              <w:tab w:val="right" w:pos="4389"/>
            </w:tabs>
          </w:pPr>
          <w:r>
            <w:rPr>
              <w:rStyle w:val="Seitenzahl"/>
            </w:rPr>
            <w:t>Julian Mader, Kevin Dusch, Jeremy Gassner</w:t>
          </w:r>
          <w:r>
            <w:rPr>
              <w:rStyle w:val="Seitenzahl"/>
            </w:rPr>
            <w:tab/>
          </w:r>
        </w:p>
      </w:tc>
      <w:tc>
        <w:tcPr>
          <w:tcW w:w="4606" w:type="dxa"/>
        </w:tcPr>
        <w:p w:rsidR="005A46C3" w:rsidRDefault="005A46C3" w:rsidP="0000057C">
          <w:pPr>
            <w:pStyle w:val="Fuzeile"/>
            <w:jc w:val="right"/>
          </w:pPr>
          <w:r>
            <w:rPr>
              <w:rStyle w:val="Seitenzahl"/>
            </w:rPr>
            <w:t xml:space="preserve">Seite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B5122C">
            <w:rPr>
              <w:rStyle w:val="Seitenzahl"/>
              <w:noProof/>
            </w:rPr>
            <w:t>5</w:t>
          </w:r>
          <w:r>
            <w:rPr>
              <w:rStyle w:val="Seitenzahl"/>
            </w:rPr>
            <w:fldChar w:fldCharType="end"/>
          </w:r>
          <w:r>
            <w:rPr>
              <w:rStyle w:val="Seitenzahl"/>
            </w:rPr>
            <w:t xml:space="preserve"> von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NUMPAGES </w:instrText>
          </w:r>
          <w:r>
            <w:rPr>
              <w:rStyle w:val="Seitenzahl"/>
            </w:rPr>
            <w:fldChar w:fldCharType="separate"/>
          </w:r>
          <w:r w:rsidR="00B5122C">
            <w:rPr>
              <w:rStyle w:val="Seitenzahl"/>
              <w:noProof/>
            </w:rPr>
            <w:t>20</w:t>
          </w:r>
          <w:r>
            <w:rPr>
              <w:rStyle w:val="Seitenzahl"/>
            </w:rPr>
            <w:fldChar w:fldCharType="end"/>
          </w:r>
        </w:p>
      </w:tc>
    </w:tr>
  </w:tbl>
  <w:p w:rsidR="005A46C3" w:rsidRDefault="005A46C3" w:rsidP="0000057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46C3" w:rsidRDefault="005A46C3" w:rsidP="0000057C">
      <w:r>
        <w:separator/>
      </w:r>
    </w:p>
  </w:footnote>
  <w:footnote w:type="continuationSeparator" w:id="0">
    <w:p w:rsidR="005A46C3" w:rsidRDefault="005A46C3" w:rsidP="000005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1E0" w:firstRow="1" w:lastRow="1" w:firstColumn="1" w:lastColumn="1" w:noHBand="0" w:noVBand="0"/>
    </w:tblPr>
    <w:tblGrid>
      <w:gridCol w:w="6268"/>
      <w:gridCol w:w="2970"/>
    </w:tblGrid>
    <w:tr w:rsidR="005A46C3" w:rsidTr="00B9101C">
      <w:trPr>
        <w:trHeight w:val="851"/>
      </w:trPr>
      <w:tc>
        <w:tcPr>
          <w:tcW w:w="6268" w:type="dxa"/>
        </w:tcPr>
        <w:p w:rsidR="005A46C3" w:rsidRPr="00B13EFD" w:rsidRDefault="005A46C3" w:rsidP="0000057C">
          <w:pPr>
            <w:rPr>
              <w:rFonts w:cs="Arial"/>
              <w:szCs w:val="22"/>
            </w:rPr>
          </w:pPr>
        </w:p>
      </w:tc>
      <w:tc>
        <w:tcPr>
          <w:tcW w:w="2970" w:type="dxa"/>
        </w:tcPr>
        <w:p w:rsidR="005A46C3" w:rsidRDefault="005A46C3" w:rsidP="0000057C">
          <w:pPr>
            <w:pStyle w:val="Kopfzeile"/>
            <w:jc w:val="right"/>
          </w:pPr>
        </w:p>
      </w:tc>
    </w:tr>
  </w:tbl>
  <w:p w:rsidR="005A46C3" w:rsidRDefault="005A46C3" w:rsidP="0000057C">
    <w:pPr>
      <w:pStyle w:val="Kopfzeile"/>
    </w:pPr>
    <w:r>
      <w:rPr>
        <w:rFonts w:ascii="Calibri" w:hAnsi="Calibri" w:cs="Calibri"/>
        <w:noProof/>
      </w:rPr>
      <w:drawing>
        <wp:anchor distT="0" distB="0" distL="114300" distR="114300" simplePos="0" relativeHeight="251669504" behindDoc="0" locked="0" layoutInCell="1" allowOverlap="1" wp14:anchorId="52A4DC76" wp14:editId="19AA809F">
          <wp:simplePos x="0" y="0"/>
          <wp:positionH relativeFrom="column">
            <wp:posOffset>5336098</wp:posOffset>
          </wp:positionH>
          <wp:positionV relativeFrom="paragraph">
            <wp:posOffset>-751095</wp:posOffset>
          </wp:positionV>
          <wp:extent cx="1141730" cy="389532"/>
          <wp:effectExtent l="0" t="0" r="0" b="0"/>
          <wp:wrapNone/>
          <wp:docPr id="59" name="Grafik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20" t="40870" r="41368" b="44746"/>
                  <a:stretch/>
                </pic:blipFill>
                <pic:spPr bwMode="auto">
                  <a:xfrm>
                    <a:off x="0" y="0"/>
                    <a:ext cx="1144294" cy="39040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hAnsi="Calibri" w:cs="Calibri"/>
        <w:noProof/>
      </w:rPr>
      <w:pict>
        <v:roundrect id="_x0000_s8193" style="position:absolute;margin-left:413.9pt;margin-top:-59.15pt;width:100.8pt;height:31.3pt;z-index:251660287;mso-position-horizontal-relative:text;mso-position-vertical-relative:text" arcsize="10923f" fillcolor="black [3213]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6C3" w:rsidRDefault="005A46C3" w:rsidP="001F3884">
    <w:pPr>
      <w:pStyle w:val="Kopfzeile"/>
    </w:pPr>
    <w:r>
      <w:rPr>
        <w:rFonts w:ascii="Calibri" w:hAnsi="Calibri" w:cs="Calibri"/>
        <w:noProof/>
      </w:rPr>
      <w:drawing>
        <wp:anchor distT="0" distB="0" distL="114300" distR="114300" simplePos="0" relativeHeight="251650048" behindDoc="0" locked="0" layoutInCell="1" allowOverlap="1" wp14:anchorId="52A4DC76" wp14:editId="19AA809F">
          <wp:simplePos x="0" y="0"/>
          <wp:positionH relativeFrom="column">
            <wp:posOffset>4770783</wp:posOffset>
          </wp:positionH>
          <wp:positionV relativeFrom="paragraph">
            <wp:posOffset>-373711</wp:posOffset>
          </wp:positionV>
          <wp:extent cx="1845173" cy="668158"/>
          <wp:effectExtent l="0" t="0" r="0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20" t="40870" r="41368" b="44746"/>
                  <a:stretch/>
                </pic:blipFill>
                <pic:spPr bwMode="auto">
                  <a:xfrm>
                    <a:off x="0" y="0"/>
                    <a:ext cx="1845173" cy="66815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6316"/>
    <w:multiLevelType w:val="hybridMultilevel"/>
    <w:tmpl w:val="18EC96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43279"/>
    <w:multiLevelType w:val="hybridMultilevel"/>
    <w:tmpl w:val="F69C47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852A8"/>
    <w:multiLevelType w:val="hybridMultilevel"/>
    <w:tmpl w:val="16BEB8C4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9009E"/>
    <w:multiLevelType w:val="multilevel"/>
    <w:tmpl w:val="CBFC317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1A5B549B"/>
    <w:multiLevelType w:val="hybridMultilevel"/>
    <w:tmpl w:val="F4C4B8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65AE3"/>
    <w:multiLevelType w:val="multilevel"/>
    <w:tmpl w:val="D87EF7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767457"/>
    <w:multiLevelType w:val="hybridMultilevel"/>
    <w:tmpl w:val="76FC32E2"/>
    <w:lvl w:ilvl="0" w:tplc="4ED225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32736"/>
    <w:multiLevelType w:val="hybridMultilevel"/>
    <w:tmpl w:val="14E01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654C3"/>
    <w:multiLevelType w:val="multilevel"/>
    <w:tmpl w:val="BA9C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6200EA"/>
    <w:multiLevelType w:val="hybridMultilevel"/>
    <w:tmpl w:val="D72E9336"/>
    <w:lvl w:ilvl="0" w:tplc="2E70D81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3176D"/>
    <w:multiLevelType w:val="multilevel"/>
    <w:tmpl w:val="D95087DC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3B027997"/>
    <w:multiLevelType w:val="multilevel"/>
    <w:tmpl w:val="BA9C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DF5E93"/>
    <w:multiLevelType w:val="multilevel"/>
    <w:tmpl w:val="BEF68F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A2520B8"/>
    <w:multiLevelType w:val="hybridMultilevel"/>
    <w:tmpl w:val="D71E32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B138E5"/>
    <w:multiLevelType w:val="multilevel"/>
    <w:tmpl w:val="CBFC317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 w15:restartNumberingAfterBreak="0">
    <w:nsid w:val="590F624B"/>
    <w:multiLevelType w:val="hybridMultilevel"/>
    <w:tmpl w:val="5486F3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390708"/>
    <w:multiLevelType w:val="multilevel"/>
    <w:tmpl w:val="BEF68F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6AD666AF"/>
    <w:multiLevelType w:val="hybridMultilevel"/>
    <w:tmpl w:val="984C12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C1490E"/>
    <w:multiLevelType w:val="hybridMultilevel"/>
    <w:tmpl w:val="D87EF706"/>
    <w:lvl w:ilvl="0" w:tplc="6100DC5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F847267"/>
    <w:multiLevelType w:val="hybridMultilevel"/>
    <w:tmpl w:val="44781C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9F7C90"/>
    <w:multiLevelType w:val="hybridMultilevel"/>
    <w:tmpl w:val="C4C2FCF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2D2565"/>
    <w:multiLevelType w:val="hybridMultilevel"/>
    <w:tmpl w:val="AE0461D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7E6A6B"/>
    <w:multiLevelType w:val="hybridMultilevel"/>
    <w:tmpl w:val="9A50982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F3FA5"/>
    <w:multiLevelType w:val="hybridMultilevel"/>
    <w:tmpl w:val="CFB4B45C"/>
    <w:lvl w:ilvl="0" w:tplc="B48E2B5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8"/>
  </w:num>
  <w:num w:numId="3">
    <w:abstractNumId w:val="16"/>
  </w:num>
  <w:num w:numId="4">
    <w:abstractNumId w:val="18"/>
  </w:num>
  <w:num w:numId="5">
    <w:abstractNumId w:val="12"/>
  </w:num>
  <w:num w:numId="6">
    <w:abstractNumId w:val="5"/>
  </w:num>
  <w:num w:numId="7">
    <w:abstractNumId w:val="10"/>
  </w:num>
  <w:num w:numId="8">
    <w:abstractNumId w:val="3"/>
  </w:num>
  <w:num w:numId="9">
    <w:abstractNumId w:val="14"/>
  </w:num>
  <w:num w:numId="10">
    <w:abstractNumId w:val="4"/>
  </w:num>
  <w:num w:numId="11">
    <w:abstractNumId w:val="1"/>
  </w:num>
  <w:num w:numId="12">
    <w:abstractNumId w:val="19"/>
  </w:num>
  <w:num w:numId="13">
    <w:abstractNumId w:val="0"/>
  </w:num>
  <w:num w:numId="14">
    <w:abstractNumId w:val="17"/>
  </w:num>
  <w:num w:numId="15">
    <w:abstractNumId w:val="23"/>
  </w:num>
  <w:num w:numId="16">
    <w:abstractNumId w:val="2"/>
  </w:num>
  <w:num w:numId="17">
    <w:abstractNumId w:val="6"/>
  </w:num>
  <w:num w:numId="18">
    <w:abstractNumId w:val="9"/>
  </w:num>
  <w:num w:numId="19">
    <w:abstractNumId w:val="15"/>
  </w:num>
  <w:num w:numId="20">
    <w:abstractNumId w:val="7"/>
  </w:num>
  <w:num w:numId="21">
    <w:abstractNumId w:val="13"/>
  </w:num>
  <w:num w:numId="22">
    <w:abstractNumId w:val="20"/>
  </w:num>
  <w:num w:numId="23">
    <w:abstractNumId w:val="22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hyphenationZone w:val="425"/>
  <w:characterSpacingControl w:val="doNotCompress"/>
  <w:hdrShapeDefaults>
    <o:shapedefaults v:ext="edit" spidmax="8194">
      <o:colormenu v:ext="edit" fillcolor="none [3213]"/>
    </o:shapedefaults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0057C"/>
    <w:rsid w:val="0000057C"/>
    <w:rsid w:val="00004914"/>
    <w:rsid w:val="0001036F"/>
    <w:rsid w:val="000104D7"/>
    <w:rsid w:val="00011FCB"/>
    <w:rsid w:val="0001317D"/>
    <w:rsid w:val="0001701D"/>
    <w:rsid w:val="00025452"/>
    <w:rsid w:val="000349BA"/>
    <w:rsid w:val="00036CD0"/>
    <w:rsid w:val="00040F35"/>
    <w:rsid w:val="00057B71"/>
    <w:rsid w:val="00057FBA"/>
    <w:rsid w:val="000635FA"/>
    <w:rsid w:val="0006481C"/>
    <w:rsid w:val="000840BC"/>
    <w:rsid w:val="00091DD1"/>
    <w:rsid w:val="000930F6"/>
    <w:rsid w:val="000B1848"/>
    <w:rsid w:val="000C01CC"/>
    <w:rsid w:val="000C22F9"/>
    <w:rsid w:val="000C39E5"/>
    <w:rsid w:val="000C5C50"/>
    <w:rsid w:val="000D023D"/>
    <w:rsid w:val="000D655A"/>
    <w:rsid w:val="000D6870"/>
    <w:rsid w:val="000F08ED"/>
    <w:rsid w:val="000F1A33"/>
    <w:rsid w:val="001047DF"/>
    <w:rsid w:val="001051BD"/>
    <w:rsid w:val="001132FE"/>
    <w:rsid w:val="00115CAB"/>
    <w:rsid w:val="00124073"/>
    <w:rsid w:val="00146A8C"/>
    <w:rsid w:val="0015074C"/>
    <w:rsid w:val="00150C40"/>
    <w:rsid w:val="00151B22"/>
    <w:rsid w:val="00172A59"/>
    <w:rsid w:val="00176B81"/>
    <w:rsid w:val="00186282"/>
    <w:rsid w:val="001964B5"/>
    <w:rsid w:val="00196858"/>
    <w:rsid w:val="001A1926"/>
    <w:rsid w:val="001B099F"/>
    <w:rsid w:val="001C691B"/>
    <w:rsid w:val="001D064B"/>
    <w:rsid w:val="001D2FEF"/>
    <w:rsid w:val="001E0B22"/>
    <w:rsid w:val="001E19C6"/>
    <w:rsid w:val="001E3A02"/>
    <w:rsid w:val="001E4B48"/>
    <w:rsid w:val="001E7B3A"/>
    <w:rsid w:val="001F3768"/>
    <w:rsid w:val="001F3884"/>
    <w:rsid w:val="00203C71"/>
    <w:rsid w:val="00203D63"/>
    <w:rsid w:val="002151AA"/>
    <w:rsid w:val="00217798"/>
    <w:rsid w:val="00217C1B"/>
    <w:rsid w:val="00223C08"/>
    <w:rsid w:val="00231891"/>
    <w:rsid w:val="00232ABC"/>
    <w:rsid w:val="00242DB6"/>
    <w:rsid w:val="002470C8"/>
    <w:rsid w:val="00247F6E"/>
    <w:rsid w:val="002505D9"/>
    <w:rsid w:val="00261CCD"/>
    <w:rsid w:val="002656C7"/>
    <w:rsid w:val="002667C9"/>
    <w:rsid w:val="00272557"/>
    <w:rsid w:val="00273486"/>
    <w:rsid w:val="0028235B"/>
    <w:rsid w:val="00282DF5"/>
    <w:rsid w:val="00285E81"/>
    <w:rsid w:val="00286FD1"/>
    <w:rsid w:val="0029408E"/>
    <w:rsid w:val="002A054D"/>
    <w:rsid w:val="002A0C86"/>
    <w:rsid w:val="002A1CE8"/>
    <w:rsid w:val="002A1F85"/>
    <w:rsid w:val="002A4321"/>
    <w:rsid w:val="002B05F2"/>
    <w:rsid w:val="002B1AAB"/>
    <w:rsid w:val="002B2CF1"/>
    <w:rsid w:val="002C4EE1"/>
    <w:rsid w:val="002D6210"/>
    <w:rsid w:val="002E1C6B"/>
    <w:rsid w:val="002E3D30"/>
    <w:rsid w:val="002E49E6"/>
    <w:rsid w:val="002F200B"/>
    <w:rsid w:val="00310C93"/>
    <w:rsid w:val="00310DF2"/>
    <w:rsid w:val="0032307E"/>
    <w:rsid w:val="00334285"/>
    <w:rsid w:val="00334FEB"/>
    <w:rsid w:val="003404B8"/>
    <w:rsid w:val="003410B1"/>
    <w:rsid w:val="003424A2"/>
    <w:rsid w:val="00342A95"/>
    <w:rsid w:val="0035157A"/>
    <w:rsid w:val="00351C8D"/>
    <w:rsid w:val="00355D40"/>
    <w:rsid w:val="00360CCF"/>
    <w:rsid w:val="003650DA"/>
    <w:rsid w:val="00372127"/>
    <w:rsid w:val="00380643"/>
    <w:rsid w:val="00390760"/>
    <w:rsid w:val="003947FA"/>
    <w:rsid w:val="003A05AD"/>
    <w:rsid w:val="003A5D47"/>
    <w:rsid w:val="003B6715"/>
    <w:rsid w:val="003C4743"/>
    <w:rsid w:val="003D0686"/>
    <w:rsid w:val="003D1A44"/>
    <w:rsid w:val="003D6C11"/>
    <w:rsid w:val="003E3566"/>
    <w:rsid w:val="003F438C"/>
    <w:rsid w:val="003F4A83"/>
    <w:rsid w:val="004013D7"/>
    <w:rsid w:val="00404554"/>
    <w:rsid w:val="00410198"/>
    <w:rsid w:val="00410F06"/>
    <w:rsid w:val="0041797D"/>
    <w:rsid w:val="00421394"/>
    <w:rsid w:val="00427E1B"/>
    <w:rsid w:val="004308A0"/>
    <w:rsid w:val="00430C45"/>
    <w:rsid w:val="00431C40"/>
    <w:rsid w:val="00432891"/>
    <w:rsid w:val="00436EFC"/>
    <w:rsid w:val="004413D0"/>
    <w:rsid w:val="00447F57"/>
    <w:rsid w:val="0045368C"/>
    <w:rsid w:val="00454984"/>
    <w:rsid w:val="00454C19"/>
    <w:rsid w:val="004568AA"/>
    <w:rsid w:val="00462672"/>
    <w:rsid w:val="004626BD"/>
    <w:rsid w:val="00471384"/>
    <w:rsid w:val="00472DBB"/>
    <w:rsid w:val="00481EA7"/>
    <w:rsid w:val="00485261"/>
    <w:rsid w:val="00486FE7"/>
    <w:rsid w:val="004872F0"/>
    <w:rsid w:val="0049572B"/>
    <w:rsid w:val="004A0A00"/>
    <w:rsid w:val="004A170B"/>
    <w:rsid w:val="004A2F6D"/>
    <w:rsid w:val="004A4891"/>
    <w:rsid w:val="004A7A2A"/>
    <w:rsid w:val="004B5393"/>
    <w:rsid w:val="004C1444"/>
    <w:rsid w:val="004C4716"/>
    <w:rsid w:val="004C4E8D"/>
    <w:rsid w:val="004C7498"/>
    <w:rsid w:val="004D1840"/>
    <w:rsid w:val="004D2143"/>
    <w:rsid w:val="004D6E71"/>
    <w:rsid w:val="004E7144"/>
    <w:rsid w:val="004F04C1"/>
    <w:rsid w:val="004F0766"/>
    <w:rsid w:val="004F76FC"/>
    <w:rsid w:val="00507168"/>
    <w:rsid w:val="00507F56"/>
    <w:rsid w:val="00523217"/>
    <w:rsid w:val="00525D6A"/>
    <w:rsid w:val="005345F4"/>
    <w:rsid w:val="005358DF"/>
    <w:rsid w:val="00553561"/>
    <w:rsid w:val="005569D0"/>
    <w:rsid w:val="00560172"/>
    <w:rsid w:val="005609E4"/>
    <w:rsid w:val="00565ABB"/>
    <w:rsid w:val="00567AF2"/>
    <w:rsid w:val="00574435"/>
    <w:rsid w:val="00575858"/>
    <w:rsid w:val="00576E19"/>
    <w:rsid w:val="00580D8D"/>
    <w:rsid w:val="00582D6D"/>
    <w:rsid w:val="005877B2"/>
    <w:rsid w:val="00593BBB"/>
    <w:rsid w:val="0059486D"/>
    <w:rsid w:val="005A2693"/>
    <w:rsid w:val="005A4684"/>
    <w:rsid w:val="005A46C3"/>
    <w:rsid w:val="005B5D46"/>
    <w:rsid w:val="005B62EE"/>
    <w:rsid w:val="005C0B90"/>
    <w:rsid w:val="005C2D44"/>
    <w:rsid w:val="005C66BB"/>
    <w:rsid w:val="005E7567"/>
    <w:rsid w:val="005F29D0"/>
    <w:rsid w:val="005F2C14"/>
    <w:rsid w:val="005F63E8"/>
    <w:rsid w:val="006007CC"/>
    <w:rsid w:val="00611C9E"/>
    <w:rsid w:val="00613108"/>
    <w:rsid w:val="00613D5A"/>
    <w:rsid w:val="0062134F"/>
    <w:rsid w:val="00622187"/>
    <w:rsid w:val="00622751"/>
    <w:rsid w:val="00624904"/>
    <w:rsid w:val="00625A31"/>
    <w:rsid w:val="00630407"/>
    <w:rsid w:val="00635FBC"/>
    <w:rsid w:val="00643979"/>
    <w:rsid w:val="00646FD1"/>
    <w:rsid w:val="00655151"/>
    <w:rsid w:val="006557E1"/>
    <w:rsid w:val="00662D76"/>
    <w:rsid w:val="00674B26"/>
    <w:rsid w:val="00675BDF"/>
    <w:rsid w:val="006A0025"/>
    <w:rsid w:val="006A502E"/>
    <w:rsid w:val="006A7825"/>
    <w:rsid w:val="006C1395"/>
    <w:rsid w:val="006C2917"/>
    <w:rsid w:val="006D33D5"/>
    <w:rsid w:val="006D3A21"/>
    <w:rsid w:val="006F0CA5"/>
    <w:rsid w:val="006F5251"/>
    <w:rsid w:val="006F61CF"/>
    <w:rsid w:val="006F793C"/>
    <w:rsid w:val="00701F41"/>
    <w:rsid w:val="00702FEE"/>
    <w:rsid w:val="00710990"/>
    <w:rsid w:val="00715779"/>
    <w:rsid w:val="0071601A"/>
    <w:rsid w:val="007167AB"/>
    <w:rsid w:val="007230C8"/>
    <w:rsid w:val="00726AF8"/>
    <w:rsid w:val="00730047"/>
    <w:rsid w:val="00732290"/>
    <w:rsid w:val="00735E19"/>
    <w:rsid w:val="00741EF7"/>
    <w:rsid w:val="00747E1F"/>
    <w:rsid w:val="00752F13"/>
    <w:rsid w:val="007531CE"/>
    <w:rsid w:val="00755042"/>
    <w:rsid w:val="007577F5"/>
    <w:rsid w:val="00765428"/>
    <w:rsid w:val="00765F96"/>
    <w:rsid w:val="007677A5"/>
    <w:rsid w:val="00772D78"/>
    <w:rsid w:val="007928A6"/>
    <w:rsid w:val="007A658B"/>
    <w:rsid w:val="007B05B1"/>
    <w:rsid w:val="007B2C2D"/>
    <w:rsid w:val="007B5BFA"/>
    <w:rsid w:val="007B65CB"/>
    <w:rsid w:val="007C13E9"/>
    <w:rsid w:val="007C68DC"/>
    <w:rsid w:val="007C7754"/>
    <w:rsid w:val="007D2C00"/>
    <w:rsid w:val="007D712E"/>
    <w:rsid w:val="007F5EF7"/>
    <w:rsid w:val="008031C2"/>
    <w:rsid w:val="00804419"/>
    <w:rsid w:val="0081514B"/>
    <w:rsid w:val="008231E1"/>
    <w:rsid w:val="00824D69"/>
    <w:rsid w:val="00824EB9"/>
    <w:rsid w:val="00825536"/>
    <w:rsid w:val="00843248"/>
    <w:rsid w:val="008435EF"/>
    <w:rsid w:val="008452B2"/>
    <w:rsid w:val="00852139"/>
    <w:rsid w:val="0085287E"/>
    <w:rsid w:val="00853719"/>
    <w:rsid w:val="00865BD7"/>
    <w:rsid w:val="008765C1"/>
    <w:rsid w:val="00876758"/>
    <w:rsid w:val="008945DE"/>
    <w:rsid w:val="00895757"/>
    <w:rsid w:val="008B2946"/>
    <w:rsid w:val="008B5D6E"/>
    <w:rsid w:val="008C0234"/>
    <w:rsid w:val="008C2ED3"/>
    <w:rsid w:val="008D370F"/>
    <w:rsid w:val="008E61EE"/>
    <w:rsid w:val="008F274F"/>
    <w:rsid w:val="008F6523"/>
    <w:rsid w:val="00904308"/>
    <w:rsid w:val="0090673F"/>
    <w:rsid w:val="009147A6"/>
    <w:rsid w:val="00914931"/>
    <w:rsid w:val="0091778C"/>
    <w:rsid w:val="00921EA6"/>
    <w:rsid w:val="00922614"/>
    <w:rsid w:val="00922C59"/>
    <w:rsid w:val="00923F79"/>
    <w:rsid w:val="00925741"/>
    <w:rsid w:val="00927BA6"/>
    <w:rsid w:val="00930096"/>
    <w:rsid w:val="009377A0"/>
    <w:rsid w:val="0094415C"/>
    <w:rsid w:val="009443AD"/>
    <w:rsid w:val="0094489E"/>
    <w:rsid w:val="00954B79"/>
    <w:rsid w:val="0095501F"/>
    <w:rsid w:val="00977BF4"/>
    <w:rsid w:val="00981F1B"/>
    <w:rsid w:val="009921E8"/>
    <w:rsid w:val="009A3AF3"/>
    <w:rsid w:val="009A76FA"/>
    <w:rsid w:val="009A78B7"/>
    <w:rsid w:val="009B1049"/>
    <w:rsid w:val="009B1887"/>
    <w:rsid w:val="009C62F8"/>
    <w:rsid w:val="009C7083"/>
    <w:rsid w:val="009D4D17"/>
    <w:rsid w:val="009D5419"/>
    <w:rsid w:val="009E1430"/>
    <w:rsid w:val="009E17CD"/>
    <w:rsid w:val="009E5383"/>
    <w:rsid w:val="009F31F5"/>
    <w:rsid w:val="009F4FC4"/>
    <w:rsid w:val="009F62DB"/>
    <w:rsid w:val="00A03B64"/>
    <w:rsid w:val="00A10908"/>
    <w:rsid w:val="00A17853"/>
    <w:rsid w:val="00A25F9F"/>
    <w:rsid w:val="00A30EEF"/>
    <w:rsid w:val="00A410BE"/>
    <w:rsid w:val="00A427C7"/>
    <w:rsid w:val="00A42D14"/>
    <w:rsid w:val="00A42F57"/>
    <w:rsid w:val="00A52B7D"/>
    <w:rsid w:val="00A539D0"/>
    <w:rsid w:val="00A55314"/>
    <w:rsid w:val="00A602A5"/>
    <w:rsid w:val="00A62B1D"/>
    <w:rsid w:val="00A71DDE"/>
    <w:rsid w:val="00A857FA"/>
    <w:rsid w:val="00A96AA1"/>
    <w:rsid w:val="00AA1B3C"/>
    <w:rsid w:val="00AB21C4"/>
    <w:rsid w:val="00AC0A9F"/>
    <w:rsid w:val="00AC1164"/>
    <w:rsid w:val="00AD01A2"/>
    <w:rsid w:val="00AD185A"/>
    <w:rsid w:val="00AD2F57"/>
    <w:rsid w:val="00AD5B19"/>
    <w:rsid w:val="00AE0616"/>
    <w:rsid w:val="00AE358F"/>
    <w:rsid w:val="00AE4E07"/>
    <w:rsid w:val="00AE6FDE"/>
    <w:rsid w:val="00AF02E4"/>
    <w:rsid w:val="00AF5748"/>
    <w:rsid w:val="00AF64B0"/>
    <w:rsid w:val="00AF7610"/>
    <w:rsid w:val="00B00785"/>
    <w:rsid w:val="00B0290A"/>
    <w:rsid w:val="00B10988"/>
    <w:rsid w:val="00B14798"/>
    <w:rsid w:val="00B21D2A"/>
    <w:rsid w:val="00B23742"/>
    <w:rsid w:val="00B2559B"/>
    <w:rsid w:val="00B25BB7"/>
    <w:rsid w:val="00B3117D"/>
    <w:rsid w:val="00B36A91"/>
    <w:rsid w:val="00B40D37"/>
    <w:rsid w:val="00B40EEE"/>
    <w:rsid w:val="00B45166"/>
    <w:rsid w:val="00B50AA8"/>
    <w:rsid w:val="00B51196"/>
    <w:rsid w:val="00B5122C"/>
    <w:rsid w:val="00B60341"/>
    <w:rsid w:val="00B6730E"/>
    <w:rsid w:val="00B70EAB"/>
    <w:rsid w:val="00B77E0B"/>
    <w:rsid w:val="00B82ED1"/>
    <w:rsid w:val="00B854B8"/>
    <w:rsid w:val="00B9101C"/>
    <w:rsid w:val="00B9362F"/>
    <w:rsid w:val="00B973F7"/>
    <w:rsid w:val="00BA02D8"/>
    <w:rsid w:val="00BA21DB"/>
    <w:rsid w:val="00BA6D62"/>
    <w:rsid w:val="00BB165D"/>
    <w:rsid w:val="00BB470F"/>
    <w:rsid w:val="00BB4C93"/>
    <w:rsid w:val="00BB6EEE"/>
    <w:rsid w:val="00BC2D0E"/>
    <w:rsid w:val="00BC4E16"/>
    <w:rsid w:val="00BC4E8A"/>
    <w:rsid w:val="00BC616C"/>
    <w:rsid w:val="00BE7DA5"/>
    <w:rsid w:val="00BF3A7B"/>
    <w:rsid w:val="00BF5026"/>
    <w:rsid w:val="00BF6192"/>
    <w:rsid w:val="00BF6D25"/>
    <w:rsid w:val="00C007C5"/>
    <w:rsid w:val="00C067EE"/>
    <w:rsid w:val="00C123AE"/>
    <w:rsid w:val="00C127E7"/>
    <w:rsid w:val="00C1556B"/>
    <w:rsid w:val="00C2130F"/>
    <w:rsid w:val="00C25227"/>
    <w:rsid w:val="00C255EC"/>
    <w:rsid w:val="00C35973"/>
    <w:rsid w:val="00C45568"/>
    <w:rsid w:val="00C53355"/>
    <w:rsid w:val="00C53A1B"/>
    <w:rsid w:val="00C56C1B"/>
    <w:rsid w:val="00C63336"/>
    <w:rsid w:val="00C65666"/>
    <w:rsid w:val="00C65E1D"/>
    <w:rsid w:val="00C728FD"/>
    <w:rsid w:val="00C83CF3"/>
    <w:rsid w:val="00C945A1"/>
    <w:rsid w:val="00C97FC2"/>
    <w:rsid w:val="00CA16DC"/>
    <w:rsid w:val="00CA262F"/>
    <w:rsid w:val="00CD5770"/>
    <w:rsid w:val="00CE44AC"/>
    <w:rsid w:val="00CF0E94"/>
    <w:rsid w:val="00CF17B7"/>
    <w:rsid w:val="00D000C0"/>
    <w:rsid w:val="00D032FE"/>
    <w:rsid w:val="00D03BA3"/>
    <w:rsid w:val="00D1562B"/>
    <w:rsid w:val="00D15871"/>
    <w:rsid w:val="00D25C2E"/>
    <w:rsid w:val="00D36259"/>
    <w:rsid w:val="00D54E80"/>
    <w:rsid w:val="00D60699"/>
    <w:rsid w:val="00D607F9"/>
    <w:rsid w:val="00D62DD4"/>
    <w:rsid w:val="00D67349"/>
    <w:rsid w:val="00D72F59"/>
    <w:rsid w:val="00D83E91"/>
    <w:rsid w:val="00D869A7"/>
    <w:rsid w:val="00D87BC0"/>
    <w:rsid w:val="00D92679"/>
    <w:rsid w:val="00DA0522"/>
    <w:rsid w:val="00DA6AB3"/>
    <w:rsid w:val="00DA6AF3"/>
    <w:rsid w:val="00DA7F82"/>
    <w:rsid w:val="00DB1148"/>
    <w:rsid w:val="00DB2728"/>
    <w:rsid w:val="00DB3753"/>
    <w:rsid w:val="00DB47E3"/>
    <w:rsid w:val="00DC14DE"/>
    <w:rsid w:val="00DC16F4"/>
    <w:rsid w:val="00DC2A02"/>
    <w:rsid w:val="00DD0B9C"/>
    <w:rsid w:val="00DD1BB6"/>
    <w:rsid w:val="00DD6467"/>
    <w:rsid w:val="00DE5EF9"/>
    <w:rsid w:val="00DE6B3E"/>
    <w:rsid w:val="00DF4C86"/>
    <w:rsid w:val="00E06766"/>
    <w:rsid w:val="00E17063"/>
    <w:rsid w:val="00E17A9E"/>
    <w:rsid w:val="00E2069F"/>
    <w:rsid w:val="00E26565"/>
    <w:rsid w:val="00E30D94"/>
    <w:rsid w:val="00E3565F"/>
    <w:rsid w:val="00E35923"/>
    <w:rsid w:val="00E362B6"/>
    <w:rsid w:val="00E379E3"/>
    <w:rsid w:val="00E43202"/>
    <w:rsid w:val="00E524CD"/>
    <w:rsid w:val="00E60CB1"/>
    <w:rsid w:val="00E63CC3"/>
    <w:rsid w:val="00E73042"/>
    <w:rsid w:val="00E85A48"/>
    <w:rsid w:val="00E85B67"/>
    <w:rsid w:val="00E936F9"/>
    <w:rsid w:val="00E951D2"/>
    <w:rsid w:val="00EA2332"/>
    <w:rsid w:val="00EA25A5"/>
    <w:rsid w:val="00EB206A"/>
    <w:rsid w:val="00EB3CF1"/>
    <w:rsid w:val="00EB42AF"/>
    <w:rsid w:val="00EB5121"/>
    <w:rsid w:val="00EC431E"/>
    <w:rsid w:val="00EC5E01"/>
    <w:rsid w:val="00ED6337"/>
    <w:rsid w:val="00ED7EE3"/>
    <w:rsid w:val="00EE1570"/>
    <w:rsid w:val="00EE1614"/>
    <w:rsid w:val="00EE3179"/>
    <w:rsid w:val="00EE3C6D"/>
    <w:rsid w:val="00EE5D6D"/>
    <w:rsid w:val="00EF299D"/>
    <w:rsid w:val="00EF3E74"/>
    <w:rsid w:val="00F04583"/>
    <w:rsid w:val="00F216EF"/>
    <w:rsid w:val="00F26B30"/>
    <w:rsid w:val="00F410A1"/>
    <w:rsid w:val="00F426BF"/>
    <w:rsid w:val="00F43183"/>
    <w:rsid w:val="00F458ED"/>
    <w:rsid w:val="00F46764"/>
    <w:rsid w:val="00F4703D"/>
    <w:rsid w:val="00F4786D"/>
    <w:rsid w:val="00F513F2"/>
    <w:rsid w:val="00F534F6"/>
    <w:rsid w:val="00F56E76"/>
    <w:rsid w:val="00F579FA"/>
    <w:rsid w:val="00F7201D"/>
    <w:rsid w:val="00F72A15"/>
    <w:rsid w:val="00FA281F"/>
    <w:rsid w:val="00FA7E48"/>
    <w:rsid w:val="00FB62D5"/>
    <w:rsid w:val="00FC051B"/>
    <w:rsid w:val="00FC2949"/>
    <w:rsid w:val="00FC6192"/>
    <w:rsid w:val="00FD2FB7"/>
    <w:rsid w:val="00FD395E"/>
    <w:rsid w:val="00FD58B5"/>
    <w:rsid w:val="00FD6964"/>
    <w:rsid w:val="00FF115F"/>
    <w:rsid w:val="00FF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3213]"/>
    </o:shapedefaults>
    <o:shapelayout v:ext="edit">
      <o:idmap v:ext="edit" data="1"/>
    </o:shapelayout>
  </w:shapeDefaults>
  <w:decimalSymbol w:val=","/>
  <w:listSeparator w:val=";"/>
  <w14:docId w14:val="6EF54DB6"/>
  <w15:docId w15:val="{78DD09EB-B388-41B5-94F4-8B7CDAE1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56C1B"/>
    <w:pPr>
      <w:spacing w:after="0" w:line="240" w:lineRule="auto"/>
    </w:pPr>
    <w:rPr>
      <w:rFonts w:ascii="Arial" w:eastAsia="Times New Roman" w:hAnsi="Arial" w:cs="Times New Roman"/>
      <w:szCs w:val="20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00057C"/>
    <w:pPr>
      <w:keepNext/>
      <w:spacing w:before="240" w:after="60"/>
      <w:outlineLvl w:val="0"/>
    </w:pPr>
    <w:rPr>
      <w:b/>
      <w:kern w:val="28"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00057C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00057C"/>
    <w:pPr>
      <w:keepNext/>
      <w:spacing w:before="24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link w:val="berschrift4Zchn"/>
    <w:qFormat/>
    <w:rsid w:val="0000057C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00057C"/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character" w:customStyle="1" w:styleId="berschrift2Zchn">
    <w:name w:val="Überschrift 2 Zchn"/>
    <w:basedOn w:val="Absatz-Standardschriftart"/>
    <w:link w:val="berschrift2"/>
    <w:rsid w:val="0000057C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00057C"/>
    <w:rPr>
      <w:rFonts w:ascii="Arial" w:eastAsia="Times New Roman" w:hAnsi="Arial" w:cs="Times New Roman"/>
      <w:b/>
      <w:sz w:val="24"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00057C"/>
    <w:rPr>
      <w:rFonts w:ascii="Times New Roman" w:eastAsia="Times New Roman" w:hAnsi="Times New Roman" w:cs="Times New Roman"/>
      <w:b/>
      <w:bCs/>
      <w:sz w:val="28"/>
      <w:szCs w:val="28"/>
      <w:lang w:eastAsia="de-DE"/>
    </w:rPr>
  </w:style>
  <w:style w:type="paragraph" w:customStyle="1" w:styleId="Krzel">
    <w:name w:val="Kürzel"/>
    <w:basedOn w:val="Standard"/>
    <w:rsid w:val="0000057C"/>
    <w:pPr>
      <w:tabs>
        <w:tab w:val="left" w:pos="2240"/>
        <w:tab w:val="left" w:pos="4990"/>
        <w:tab w:val="left" w:pos="7796"/>
      </w:tabs>
    </w:pPr>
  </w:style>
  <w:style w:type="paragraph" w:customStyle="1" w:styleId="muvalogo">
    <w:name w:val="muvalogo"/>
    <w:basedOn w:val="Standard"/>
    <w:rsid w:val="0000057C"/>
    <w:pPr>
      <w:framePr w:hSpace="142" w:wrap="around" w:vAnchor="text" w:hAnchor="text" w:y="1"/>
      <w:tabs>
        <w:tab w:val="left" w:pos="3969"/>
      </w:tabs>
    </w:pPr>
  </w:style>
  <w:style w:type="paragraph" w:customStyle="1" w:styleId="Titel3">
    <w:name w:val="Titel3"/>
    <w:basedOn w:val="Standard"/>
    <w:rsid w:val="0000057C"/>
    <w:pPr>
      <w:spacing w:line="480" w:lineRule="atLeast"/>
      <w:jc w:val="center"/>
    </w:pPr>
    <w:rPr>
      <w:caps/>
      <w:spacing w:val="100"/>
    </w:rPr>
  </w:style>
  <w:style w:type="paragraph" w:customStyle="1" w:styleId="Info">
    <w:name w:val="Info"/>
    <w:basedOn w:val="Standard"/>
    <w:rsid w:val="0000057C"/>
    <w:pPr>
      <w:pBdr>
        <w:top w:val="single" w:sz="6" w:space="1" w:color="auto"/>
      </w:pBdr>
      <w:tabs>
        <w:tab w:val="left" w:pos="1701"/>
        <w:tab w:val="left" w:pos="3402"/>
      </w:tabs>
      <w:spacing w:line="480" w:lineRule="atLeast"/>
    </w:pPr>
  </w:style>
  <w:style w:type="table" w:styleId="Tabellenraster">
    <w:name w:val="Table Grid"/>
    <w:basedOn w:val="NormaleTabelle"/>
    <w:rsid w:val="000005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rsid w:val="0000057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00057C"/>
    <w:rPr>
      <w:rFonts w:ascii="Arial" w:eastAsia="Times New Roman" w:hAnsi="Arial" w:cs="Times New Roman"/>
      <w:szCs w:val="20"/>
      <w:lang w:eastAsia="de-DE"/>
    </w:rPr>
  </w:style>
  <w:style w:type="paragraph" w:styleId="Fuzeile">
    <w:name w:val="footer"/>
    <w:basedOn w:val="Standard"/>
    <w:link w:val="FuzeileZchn"/>
    <w:rsid w:val="0000057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rsid w:val="0000057C"/>
    <w:rPr>
      <w:rFonts w:ascii="Arial" w:eastAsia="Times New Roman" w:hAnsi="Arial" w:cs="Times New Roman"/>
      <w:szCs w:val="20"/>
      <w:lang w:eastAsia="de-DE"/>
    </w:rPr>
  </w:style>
  <w:style w:type="character" w:styleId="Seitenzahl">
    <w:name w:val="page number"/>
    <w:basedOn w:val="Absatz-Standardschriftart"/>
    <w:rsid w:val="0000057C"/>
  </w:style>
  <w:style w:type="character" w:styleId="Hyperlink">
    <w:name w:val="Hyperlink"/>
    <w:uiPriority w:val="99"/>
    <w:rsid w:val="0000057C"/>
    <w:rPr>
      <w:color w:val="0000FF"/>
      <w:u w:val="single"/>
    </w:rPr>
  </w:style>
  <w:style w:type="character" w:styleId="BesuchterLink">
    <w:name w:val="FollowedHyperlink"/>
    <w:rsid w:val="0000057C"/>
    <w:rPr>
      <w:color w:val="800080"/>
      <w:u w:val="single"/>
    </w:rPr>
  </w:style>
  <w:style w:type="paragraph" w:styleId="Verzeichnis2">
    <w:name w:val="toc 2"/>
    <w:basedOn w:val="Standard"/>
    <w:next w:val="Standard"/>
    <w:autoRedefine/>
    <w:uiPriority w:val="39"/>
    <w:qFormat/>
    <w:rsid w:val="00B854B8"/>
    <w:pPr>
      <w:tabs>
        <w:tab w:val="right" w:leader="dot" w:pos="9061"/>
      </w:tabs>
      <w:ind w:left="220"/>
    </w:pPr>
    <w:rPr>
      <w:rFonts w:ascii="Century Gothic" w:hAnsi="Century Gothic" w:cs="Arial"/>
      <w:bCs/>
      <w:noProof/>
      <w:lang w:val="en-GB"/>
    </w:rPr>
  </w:style>
  <w:style w:type="paragraph" w:styleId="Verzeichnis3">
    <w:name w:val="toc 3"/>
    <w:basedOn w:val="Standard"/>
    <w:next w:val="Standard"/>
    <w:autoRedefine/>
    <w:uiPriority w:val="39"/>
    <w:qFormat/>
    <w:rsid w:val="0000057C"/>
    <w:pPr>
      <w:ind w:left="440"/>
    </w:pPr>
    <w:rPr>
      <w:rFonts w:ascii="Century Gothic" w:hAnsi="Century Gothic"/>
      <w:iCs/>
      <w:noProof/>
    </w:rPr>
  </w:style>
  <w:style w:type="paragraph" w:styleId="Verzeichnis1">
    <w:name w:val="toc 1"/>
    <w:basedOn w:val="Standard"/>
    <w:next w:val="Standard"/>
    <w:autoRedefine/>
    <w:uiPriority w:val="39"/>
    <w:qFormat/>
    <w:rsid w:val="00BB4C93"/>
    <w:pPr>
      <w:tabs>
        <w:tab w:val="right" w:leader="dot" w:pos="9061"/>
      </w:tabs>
    </w:pPr>
    <w:rPr>
      <w:rFonts w:cs="Arial"/>
      <w:b/>
      <w:noProof/>
    </w:rPr>
  </w:style>
  <w:style w:type="paragraph" w:styleId="StandardWeb">
    <w:name w:val="Normal (Web)"/>
    <w:basedOn w:val="Standard"/>
    <w:rsid w:val="0000057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ectiontitle">
    <w:name w:val="sectiontitle"/>
    <w:basedOn w:val="Absatz-Standardschriftart"/>
    <w:rsid w:val="0000057C"/>
  </w:style>
  <w:style w:type="character" w:customStyle="1" w:styleId="apple-style-span">
    <w:name w:val="apple-style-span"/>
    <w:basedOn w:val="Absatz-Standardschriftart"/>
    <w:rsid w:val="0000057C"/>
  </w:style>
  <w:style w:type="character" w:customStyle="1" w:styleId="apple-converted-space">
    <w:name w:val="apple-converted-space"/>
    <w:basedOn w:val="Absatz-Standardschriftart"/>
    <w:rsid w:val="0000057C"/>
  </w:style>
  <w:style w:type="character" w:styleId="Fett">
    <w:name w:val="Strong"/>
    <w:basedOn w:val="Absatz-Standardschriftart"/>
    <w:qFormat/>
    <w:rsid w:val="0000057C"/>
    <w:rPr>
      <w:b/>
      <w:bCs/>
    </w:rPr>
  </w:style>
  <w:style w:type="paragraph" w:styleId="Inhaltsverzeichnisberschrift">
    <w:name w:val="TOC Heading"/>
    <w:basedOn w:val="berschrift1"/>
    <w:next w:val="Standard"/>
    <w:uiPriority w:val="39"/>
    <w:qFormat/>
    <w:rsid w:val="0000057C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Sprechblasentext">
    <w:name w:val="Balloon Text"/>
    <w:basedOn w:val="Standard"/>
    <w:link w:val="SprechblasentextZchn"/>
    <w:rsid w:val="0000057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00057C"/>
    <w:rPr>
      <w:rFonts w:ascii="Tahoma" w:eastAsia="Times New Roman" w:hAnsi="Tahoma" w:cs="Tahoma"/>
      <w:sz w:val="16"/>
      <w:szCs w:val="16"/>
      <w:lang w:eastAsia="de-DE"/>
    </w:rPr>
  </w:style>
  <w:style w:type="paragraph" w:styleId="Verzeichnis4">
    <w:name w:val="toc 4"/>
    <w:basedOn w:val="Standard"/>
    <w:next w:val="Standard"/>
    <w:autoRedefine/>
    <w:uiPriority w:val="39"/>
    <w:rsid w:val="0000057C"/>
    <w:pPr>
      <w:ind w:left="660"/>
    </w:pPr>
  </w:style>
  <w:style w:type="paragraph" w:styleId="Listenabsatz">
    <w:name w:val="List Paragraph"/>
    <w:basedOn w:val="Standard"/>
    <w:uiPriority w:val="34"/>
    <w:qFormat/>
    <w:rsid w:val="00D72F59"/>
    <w:pPr>
      <w:ind w:left="720"/>
      <w:contextualSpacing/>
    </w:pPr>
  </w:style>
  <w:style w:type="character" w:customStyle="1" w:styleId="sentence">
    <w:name w:val="sentence"/>
    <w:basedOn w:val="Absatz-Standardschriftart"/>
    <w:rsid w:val="00AE0616"/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2E3D30"/>
    <w:pPr>
      <w:spacing w:after="100"/>
      <w:ind w:left="1760"/>
    </w:pPr>
  </w:style>
  <w:style w:type="paragraph" w:styleId="KeinLeerraum">
    <w:name w:val="No Spacing"/>
    <w:link w:val="KeinLeerraumZchn"/>
    <w:uiPriority w:val="1"/>
    <w:qFormat/>
    <w:rsid w:val="0057585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75858"/>
    <w:rPr>
      <w:rFonts w:eastAsiaTheme="minorEastAsia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8030705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6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76A"/>
    <w:rsid w:val="0025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D7FB55F67394406B38D2D746010F0D2">
    <w:name w:val="ED7FB55F67394406B38D2D746010F0D2"/>
    <w:rsid w:val="0025476A"/>
  </w:style>
  <w:style w:type="paragraph" w:customStyle="1" w:styleId="9ECABA1EF3ED4DDAB737FA66E8323EA8">
    <w:name w:val="9ECABA1EF3ED4DDAB737FA66E8323EA8"/>
    <w:rsid w:val="002547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6A2002-6718-4E1D-95A4-C11C83D26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1655650D</Template>
  <TotalTime>0</TotalTime>
  <Pages>21</Pages>
  <Words>1024</Words>
  <Characters>6456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PVA</vt:lpstr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PVA</dc:title>
  <dc:subject>Datenbankprojekt für das Fach AUP</dc:subject>
  <dc:creator>Julian Mader, Kevin Dusch und Jeremy Gassner</dc:creator>
  <cp:keywords/>
  <dc:description/>
  <cp:lastModifiedBy>Gassner Jeremy</cp:lastModifiedBy>
  <cp:revision>347</cp:revision>
  <cp:lastPrinted>2016-05-31T06:38:00Z</cp:lastPrinted>
  <dcterms:created xsi:type="dcterms:W3CDTF">2016-02-22T12:43:00Z</dcterms:created>
  <dcterms:modified xsi:type="dcterms:W3CDTF">2021-03-26T08:01:00Z</dcterms:modified>
</cp:coreProperties>
</file>